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321D" w14:textId="1D9311EC" w:rsidR="00F224C5" w:rsidRDefault="00F224C5">
      <w:pPr>
        <w:pStyle w:val="NoSpacing"/>
        <w:rPr>
          <w:rFonts w:ascii="Garamond" w:hAnsi="Garamond"/>
          <w:sz w:val="16"/>
          <w:szCs w:val="16"/>
        </w:rPr>
      </w:pPr>
    </w:p>
    <w:tbl>
      <w:tblPr>
        <w:tblStyle w:val="TableGrid"/>
        <w:tblW w:w="104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28"/>
        <w:gridCol w:w="2551"/>
        <w:gridCol w:w="3828"/>
        <w:gridCol w:w="2183"/>
      </w:tblGrid>
      <w:tr w:rsidR="004E6632" w:rsidRPr="002A39B4" w14:paraId="2590D0AC" w14:textId="77777777" w:rsidTr="00A6031C">
        <w:trPr>
          <w:trHeight w:val="227"/>
        </w:trPr>
        <w:tc>
          <w:tcPr>
            <w:tcW w:w="10488" w:type="dxa"/>
            <w:gridSpan w:val="4"/>
            <w:shd w:val="clear" w:color="auto" w:fill="000000" w:themeFill="text1"/>
          </w:tcPr>
          <w:p w14:paraId="690FFE04" w14:textId="77777777" w:rsidR="004E6632" w:rsidRPr="002A39B4" w:rsidRDefault="004E6632">
            <w:pPr>
              <w:pStyle w:val="NoSpacing"/>
              <w:jc w:val="center"/>
              <w:rPr>
                <w:rFonts w:ascii="Garamond" w:hAnsi="Garamond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Garamond" w:hAnsi="Garamond"/>
                <w:b/>
                <w:color w:val="FFFFFF" w:themeColor="background1"/>
                <w:szCs w:val="20"/>
              </w:rPr>
              <w:t>Best Faculty: Maths Award | CAT DILR – 99.99%ile | Summer Intern at BPG | 2</w:t>
            </w:r>
            <w:r w:rsidRPr="003631B7">
              <w:rPr>
                <w:rFonts w:ascii="Garamond" w:hAnsi="Garamond"/>
                <w:b/>
                <w:color w:val="FFFFFF" w:themeColor="background1"/>
                <w:szCs w:val="20"/>
                <w:vertAlign w:val="superscript"/>
              </w:rPr>
              <w:t>nd</w:t>
            </w:r>
            <w:r>
              <w:rPr>
                <w:rFonts w:ascii="Garamond" w:hAnsi="Garamond"/>
                <w:b/>
                <w:color w:val="FFFFFF" w:themeColor="background1"/>
                <w:szCs w:val="20"/>
              </w:rPr>
              <w:t xml:space="preserve"> in the First-Year of MBA</w:t>
            </w:r>
          </w:p>
        </w:tc>
      </w:tr>
      <w:tr w:rsidR="00F224C5" w:rsidRPr="008226B4" w14:paraId="5D54810B" w14:textId="77777777" w:rsidTr="00A6031C">
        <w:tc>
          <w:tcPr>
            <w:tcW w:w="10490" w:type="dxa"/>
            <w:gridSpan w:val="4"/>
            <w:shd w:val="clear" w:color="auto" w:fill="A6A6A6" w:themeFill="background1" w:themeFillShade="A6"/>
          </w:tcPr>
          <w:p w14:paraId="2AFA3F20" w14:textId="77777777" w:rsidR="00F224C5" w:rsidRPr="008226B4" w:rsidRDefault="00E1156A">
            <w:pPr>
              <w:pStyle w:val="NoSpacing"/>
              <w:rPr>
                <w:rFonts w:ascii="Garamond" w:hAnsi="Garamond"/>
                <w:b/>
                <w:sz w:val="18"/>
                <w:szCs w:val="18"/>
              </w:rPr>
            </w:pPr>
            <w:r w:rsidRPr="008226B4">
              <w:rPr>
                <w:rFonts w:ascii="Garamond" w:hAnsi="Garamond"/>
                <w:b/>
                <w:sz w:val="20"/>
                <w:szCs w:val="20"/>
              </w:rPr>
              <w:t>EDUCATION</w:t>
            </w:r>
          </w:p>
        </w:tc>
      </w:tr>
      <w:tr w:rsidR="00E35346" w:rsidRPr="008226B4" w14:paraId="512BCF6F" w14:textId="77777777" w:rsidTr="00A6031C">
        <w:tc>
          <w:tcPr>
            <w:tcW w:w="1928" w:type="dxa"/>
            <w:shd w:val="clear" w:color="auto" w:fill="D9D9D9" w:themeFill="background1" w:themeFillShade="D9"/>
          </w:tcPr>
          <w:p w14:paraId="0DE77BB5" w14:textId="77777777" w:rsidR="00E35346" w:rsidRPr="008226B4" w:rsidRDefault="00E35346" w:rsidP="00FF2898">
            <w:pPr>
              <w:pStyle w:val="NoSpacing"/>
              <w:jc w:val="center"/>
              <w:rPr>
                <w:rFonts w:ascii="Garamond" w:hAnsi="Garamond"/>
                <w:sz w:val="20"/>
                <w:szCs w:val="20"/>
              </w:rPr>
            </w:pPr>
            <w:r w:rsidRPr="008226B4">
              <w:rPr>
                <w:rFonts w:ascii="Garamond" w:hAnsi="Garamond"/>
                <w:b/>
                <w:sz w:val="20"/>
                <w:szCs w:val="20"/>
              </w:rPr>
              <w:t>Year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04819A23" w14:textId="77777777" w:rsidR="00E35346" w:rsidRPr="008226B4" w:rsidRDefault="00E35346" w:rsidP="00FF2898">
            <w:pPr>
              <w:spacing w:after="0" w:line="240" w:lineRule="auto"/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8226B4">
              <w:rPr>
                <w:rFonts w:ascii="Garamond" w:hAnsi="Garamond"/>
                <w:b/>
                <w:sz w:val="20"/>
                <w:szCs w:val="20"/>
              </w:rPr>
              <w:t>Degree</w:t>
            </w:r>
          </w:p>
        </w:tc>
        <w:tc>
          <w:tcPr>
            <w:tcW w:w="3828" w:type="dxa"/>
            <w:shd w:val="clear" w:color="auto" w:fill="D9D9D9" w:themeFill="background1" w:themeFillShade="D9"/>
          </w:tcPr>
          <w:p w14:paraId="7B02D9D9" w14:textId="77777777" w:rsidR="00E35346" w:rsidRPr="008226B4" w:rsidRDefault="00E35346" w:rsidP="00FF2898">
            <w:pPr>
              <w:spacing w:after="0" w:line="240" w:lineRule="auto"/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8226B4">
              <w:rPr>
                <w:rFonts w:ascii="Garamond" w:hAnsi="Garamond"/>
                <w:b/>
                <w:sz w:val="20"/>
                <w:szCs w:val="20"/>
              </w:rPr>
              <w:t>Institute/ School</w:t>
            </w:r>
          </w:p>
        </w:tc>
        <w:tc>
          <w:tcPr>
            <w:tcW w:w="2183" w:type="dxa"/>
            <w:shd w:val="clear" w:color="auto" w:fill="D9D9D9" w:themeFill="background1" w:themeFillShade="D9"/>
            <w:vAlign w:val="center"/>
          </w:tcPr>
          <w:p w14:paraId="376C4F52" w14:textId="77777777" w:rsidR="00E35346" w:rsidRPr="008226B4" w:rsidRDefault="00E35346" w:rsidP="00FF2898">
            <w:pPr>
              <w:spacing w:after="0" w:line="240" w:lineRule="auto"/>
              <w:jc w:val="center"/>
              <w:rPr>
                <w:rFonts w:ascii="Garamond" w:hAnsi="Garamond" w:cs="Arial"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sz w:val="20"/>
                <w:szCs w:val="20"/>
              </w:rPr>
              <w:t>Percentage</w:t>
            </w:r>
          </w:p>
        </w:tc>
      </w:tr>
      <w:tr w:rsidR="00E35346" w:rsidRPr="008226B4" w14:paraId="50A4CD09" w14:textId="77777777" w:rsidTr="00A6031C">
        <w:trPr>
          <w:trHeight w:val="103"/>
        </w:trPr>
        <w:tc>
          <w:tcPr>
            <w:tcW w:w="1928" w:type="dxa"/>
          </w:tcPr>
          <w:p w14:paraId="18C1BC94" w14:textId="217E28B5" w:rsidR="00E35346" w:rsidRPr="008226B4" w:rsidRDefault="00E35346" w:rsidP="00FF2898">
            <w:pPr>
              <w:pStyle w:val="NoSpacing"/>
              <w:jc w:val="center"/>
              <w:rPr>
                <w:rFonts w:ascii="Garamond" w:hAnsi="Garamond"/>
                <w:sz w:val="20"/>
                <w:szCs w:val="20"/>
              </w:rPr>
            </w:pPr>
            <w:r w:rsidRPr="008226B4">
              <w:rPr>
                <w:rFonts w:ascii="Garamond" w:hAnsi="Garamond"/>
                <w:sz w:val="20"/>
                <w:szCs w:val="20"/>
              </w:rPr>
              <w:t>202</w:t>
            </w:r>
            <w:r w:rsidR="00013C9A">
              <w:rPr>
                <w:rFonts w:ascii="Garamond" w:hAnsi="Garamond"/>
                <w:sz w:val="20"/>
                <w:szCs w:val="20"/>
              </w:rPr>
              <w:t>6</w:t>
            </w:r>
          </w:p>
        </w:tc>
        <w:tc>
          <w:tcPr>
            <w:tcW w:w="2551" w:type="dxa"/>
          </w:tcPr>
          <w:p w14:paraId="5B6C38C7" w14:textId="77777777" w:rsidR="00E35346" w:rsidRPr="008226B4" w:rsidRDefault="00E35346" w:rsidP="00FF2898">
            <w:pPr>
              <w:spacing w:after="0" w:line="240" w:lineRule="auto"/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8226B4">
              <w:rPr>
                <w:rFonts w:ascii="Garamond" w:hAnsi="Garamond" w:cs="Arial"/>
                <w:sz w:val="20"/>
                <w:szCs w:val="20"/>
              </w:rPr>
              <w:t>MBA</w:t>
            </w:r>
          </w:p>
        </w:tc>
        <w:tc>
          <w:tcPr>
            <w:tcW w:w="3828" w:type="dxa"/>
          </w:tcPr>
          <w:p w14:paraId="61CB2147" w14:textId="48C4F178" w:rsidR="00E35346" w:rsidRPr="008226B4" w:rsidRDefault="00E35346" w:rsidP="00FF2898">
            <w:pPr>
              <w:spacing w:after="0" w:line="240" w:lineRule="auto"/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8226B4">
              <w:rPr>
                <w:rFonts w:ascii="Garamond" w:hAnsi="Garamond" w:cs="Arial"/>
                <w:sz w:val="20"/>
                <w:szCs w:val="20"/>
              </w:rPr>
              <w:t>Indian Institute of Management</w:t>
            </w:r>
            <w:r w:rsidR="00E87E4B">
              <w:rPr>
                <w:rFonts w:ascii="Garamond" w:hAnsi="Garamond" w:cs="Arial"/>
                <w:sz w:val="20"/>
                <w:szCs w:val="20"/>
              </w:rPr>
              <w:t>,</w:t>
            </w:r>
            <w:r w:rsidRPr="008226B4">
              <w:rPr>
                <w:rFonts w:ascii="Garamond" w:hAnsi="Garamond" w:cs="Arial"/>
                <w:sz w:val="20"/>
                <w:szCs w:val="20"/>
              </w:rPr>
              <w:t xml:space="preserve"> Sirmaur</w:t>
            </w:r>
          </w:p>
        </w:tc>
        <w:tc>
          <w:tcPr>
            <w:tcW w:w="2183" w:type="dxa"/>
            <w:vAlign w:val="center"/>
          </w:tcPr>
          <w:p w14:paraId="48C88BB7" w14:textId="7576A952" w:rsidR="00E35346" w:rsidRPr="008226B4" w:rsidRDefault="00013C9A" w:rsidP="00FF2898">
            <w:pPr>
              <w:spacing w:after="0" w:line="240" w:lineRule="auto"/>
              <w:jc w:val="center"/>
              <w:rPr>
                <w:rFonts w:ascii="Garamond" w:hAnsi="Garamond" w:cs="Arial"/>
                <w:sz w:val="20"/>
                <w:szCs w:val="20"/>
                <w:lang w:val="en-US"/>
              </w:rPr>
            </w:pPr>
            <w:r>
              <w:rPr>
                <w:rFonts w:ascii="Garamond" w:hAnsi="Garamond" w:cs="Arial"/>
                <w:sz w:val="20"/>
                <w:szCs w:val="20"/>
                <w:lang w:val="en-US"/>
              </w:rPr>
              <w:t>52.4</w:t>
            </w:r>
          </w:p>
        </w:tc>
      </w:tr>
      <w:tr w:rsidR="00E35346" w:rsidRPr="008226B4" w14:paraId="17B2A53B" w14:textId="77777777" w:rsidTr="00A6031C">
        <w:tc>
          <w:tcPr>
            <w:tcW w:w="1928" w:type="dxa"/>
          </w:tcPr>
          <w:p w14:paraId="5D5ABF24" w14:textId="77777777" w:rsidR="00E35346" w:rsidRPr="008226B4" w:rsidRDefault="00E35346" w:rsidP="00FF2898">
            <w:pPr>
              <w:pStyle w:val="NoSpacing"/>
              <w:jc w:val="center"/>
              <w:rPr>
                <w:rFonts w:ascii="Garamond" w:hAnsi="Garamond"/>
                <w:sz w:val="20"/>
                <w:szCs w:val="20"/>
              </w:rPr>
            </w:pPr>
            <w:r w:rsidRPr="008226B4">
              <w:rPr>
                <w:rFonts w:ascii="Garamond" w:hAnsi="Garamond"/>
                <w:sz w:val="20"/>
                <w:szCs w:val="20"/>
              </w:rPr>
              <w:t>2021</w:t>
            </w:r>
          </w:p>
        </w:tc>
        <w:tc>
          <w:tcPr>
            <w:tcW w:w="2551" w:type="dxa"/>
          </w:tcPr>
          <w:p w14:paraId="7D639EFE" w14:textId="77D1581E" w:rsidR="00E35346" w:rsidRPr="008226B4" w:rsidRDefault="00E35346" w:rsidP="00FF2898">
            <w:pPr>
              <w:spacing w:after="0" w:line="240" w:lineRule="auto"/>
              <w:ind w:firstLine="145"/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8226B4">
              <w:rPr>
                <w:rFonts w:ascii="Garamond" w:hAnsi="Garamond" w:cs="Arial"/>
                <w:sz w:val="20"/>
                <w:szCs w:val="20"/>
              </w:rPr>
              <w:t>B Tech (</w:t>
            </w:r>
            <w:r w:rsidR="003A392A" w:rsidRPr="008226B4">
              <w:rPr>
                <w:rFonts w:ascii="Garamond" w:hAnsi="Garamond" w:cs="Arial"/>
                <w:sz w:val="20"/>
                <w:szCs w:val="20"/>
              </w:rPr>
              <w:t>Branch</w:t>
            </w:r>
            <w:r w:rsidRPr="008226B4">
              <w:rPr>
                <w:rFonts w:ascii="Garamond" w:hAnsi="Garamond" w:cs="Arial"/>
                <w:sz w:val="20"/>
                <w:szCs w:val="20"/>
              </w:rPr>
              <w:t>)</w:t>
            </w:r>
          </w:p>
        </w:tc>
        <w:tc>
          <w:tcPr>
            <w:tcW w:w="3828" w:type="dxa"/>
          </w:tcPr>
          <w:p w14:paraId="71D76B15" w14:textId="77777777" w:rsidR="00E35346" w:rsidRPr="008226B4" w:rsidRDefault="003A392A" w:rsidP="00FF2898">
            <w:pPr>
              <w:spacing w:after="0" w:line="240" w:lineRule="auto"/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8226B4">
              <w:rPr>
                <w:rFonts w:ascii="Garamond" w:hAnsi="Garamond" w:cs="Arial"/>
                <w:sz w:val="20"/>
                <w:szCs w:val="20"/>
              </w:rPr>
              <w:t>Indian Institute of Technology, Kanpur</w:t>
            </w:r>
          </w:p>
        </w:tc>
        <w:tc>
          <w:tcPr>
            <w:tcW w:w="2183" w:type="dxa"/>
            <w:vAlign w:val="center"/>
          </w:tcPr>
          <w:p w14:paraId="70340BB9" w14:textId="40E3AF58" w:rsidR="00E35346" w:rsidRPr="008226B4" w:rsidRDefault="008458EF" w:rsidP="00FF2898">
            <w:pPr>
              <w:spacing w:after="0" w:line="240" w:lineRule="auto"/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8226B4">
              <w:rPr>
                <w:rFonts w:ascii="Garamond" w:hAnsi="Garamond" w:cs="Arial"/>
                <w:sz w:val="20"/>
                <w:szCs w:val="20"/>
              </w:rPr>
              <w:t>83.4</w:t>
            </w:r>
          </w:p>
        </w:tc>
      </w:tr>
      <w:tr w:rsidR="00E35346" w:rsidRPr="008226B4" w14:paraId="2DF9B989" w14:textId="77777777" w:rsidTr="00A6031C">
        <w:trPr>
          <w:trHeight w:val="96"/>
        </w:trPr>
        <w:tc>
          <w:tcPr>
            <w:tcW w:w="1928" w:type="dxa"/>
          </w:tcPr>
          <w:p w14:paraId="3B798700" w14:textId="77777777" w:rsidR="00E35346" w:rsidRPr="008226B4" w:rsidRDefault="00E35346" w:rsidP="00FF2898">
            <w:pPr>
              <w:pStyle w:val="NoSpacing"/>
              <w:jc w:val="center"/>
              <w:rPr>
                <w:rFonts w:ascii="Garamond" w:hAnsi="Garamond"/>
                <w:sz w:val="20"/>
                <w:szCs w:val="20"/>
              </w:rPr>
            </w:pPr>
            <w:r w:rsidRPr="008226B4">
              <w:rPr>
                <w:rFonts w:ascii="Garamond" w:hAnsi="Garamond"/>
                <w:sz w:val="20"/>
                <w:szCs w:val="20"/>
              </w:rPr>
              <w:t>2017</w:t>
            </w:r>
          </w:p>
        </w:tc>
        <w:tc>
          <w:tcPr>
            <w:tcW w:w="2551" w:type="dxa"/>
          </w:tcPr>
          <w:p w14:paraId="403CD82D" w14:textId="124474EE" w:rsidR="00E35346" w:rsidRPr="008226B4" w:rsidRDefault="00E35346" w:rsidP="00FF2898">
            <w:pPr>
              <w:spacing w:after="0" w:line="240" w:lineRule="auto"/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8226B4">
              <w:rPr>
                <w:rFonts w:ascii="Garamond" w:hAnsi="Garamond" w:cs="Arial"/>
                <w:sz w:val="20"/>
                <w:szCs w:val="20"/>
              </w:rPr>
              <w:t>XII</w:t>
            </w:r>
            <w:r w:rsidR="00A24E08">
              <w:rPr>
                <w:rFonts w:ascii="Garamond" w:hAnsi="Garamond" w:cs="Arial"/>
                <w:sz w:val="20"/>
                <w:szCs w:val="20"/>
              </w:rPr>
              <w:t xml:space="preserve"> CBSE</w:t>
            </w:r>
          </w:p>
        </w:tc>
        <w:tc>
          <w:tcPr>
            <w:tcW w:w="3828" w:type="dxa"/>
          </w:tcPr>
          <w:p w14:paraId="793E13A1" w14:textId="77777777" w:rsidR="00E35346" w:rsidRPr="008226B4" w:rsidRDefault="00C35004" w:rsidP="00FF2898">
            <w:pPr>
              <w:spacing w:after="0" w:line="240" w:lineRule="auto"/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8226B4">
              <w:rPr>
                <w:rFonts w:ascii="Garamond" w:hAnsi="Garamond" w:cs="Arial"/>
                <w:sz w:val="20"/>
                <w:szCs w:val="20"/>
              </w:rPr>
              <w:t>School, City</w:t>
            </w:r>
          </w:p>
        </w:tc>
        <w:tc>
          <w:tcPr>
            <w:tcW w:w="2183" w:type="dxa"/>
            <w:vAlign w:val="center"/>
          </w:tcPr>
          <w:p w14:paraId="5D840D29" w14:textId="43ACE2F7" w:rsidR="00E35346" w:rsidRPr="008226B4" w:rsidRDefault="00E35346" w:rsidP="00FF2898">
            <w:pPr>
              <w:spacing w:after="0" w:line="240" w:lineRule="auto"/>
              <w:jc w:val="center"/>
              <w:rPr>
                <w:rFonts w:ascii="Garamond" w:hAnsi="Garamond" w:cs="Arial"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 w:cs="Arial"/>
                <w:sz w:val="20"/>
                <w:szCs w:val="20"/>
              </w:rPr>
              <w:t>93.2</w:t>
            </w:r>
          </w:p>
        </w:tc>
      </w:tr>
      <w:tr w:rsidR="00E35346" w:rsidRPr="008226B4" w14:paraId="37D763CF" w14:textId="77777777" w:rsidTr="00A6031C">
        <w:trPr>
          <w:trHeight w:val="58"/>
        </w:trPr>
        <w:tc>
          <w:tcPr>
            <w:tcW w:w="1928" w:type="dxa"/>
            <w:tcBorders>
              <w:bottom w:val="single" w:sz="4" w:space="0" w:color="auto"/>
            </w:tcBorders>
          </w:tcPr>
          <w:p w14:paraId="604F75DD" w14:textId="77777777" w:rsidR="00E35346" w:rsidRPr="008226B4" w:rsidRDefault="00E35346" w:rsidP="00FF2898">
            <w:pPr>
              <w:pStyle w:val="NoSpacing"/>
              <w:jc w:val="center"/>
              <w:rPr>
                <w:rFonts w:ascii="Garamond" w:hAnsi="Garamond"/>
                <w:sz w:val="20"/>
                <w:szCs w:val="20"/>
              </w:rPr>
            </w:pPr>
            <w:r w:rsidRPr="008226B4">
              <w:rPr>
                <w:rFonts w:ascii="Garamond" w:hAnsi="Garamond"/>
                <w:sz w:val="20"/>
                <w:szCs w:val="20"/>
              </w:rPr>
              <w:t>2015</w:t>
            </w:r>
          </w:p>
        </w:tc>
        <w:tc>
          <w:tcPr>
            <w:tcW w:w="2551" w:type="dxa"/>
          </w:tcPr>
          <w:p w14:paraId="636988DB" w14:textId="7B3CE29F" w:rsidR="00E35346" w:rsidRPr="008226B4" w:rsidRDefault="00E35346" w:rsidP="00FF2898">
            <w:pPr>
              <w:spacing w:after="0" w:line="240" w:lineRule="auto"/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8226B4">
              <w:rPr>
                <w:rFonts w:ascii="Garamond" w:hAnsi="Garamond" w:cs="Arial"/>
                <w:sz w:val="20"/>
                <w:szCs w:val="20"/>
              </w:rPr>
              <w:t xml:space="preserve">X </w:t>
            </w:r>
            <w:r w:rsidR="00A24E08">
              <w:rPr>
                <w:rFonts w:ascii="Garamond" w:hAnsi="Garamond" w:cs="Arial"/>
                <w:sz w:val="20"/>
                <w:szCs w:val="20"/>
              </w:rPr>
              <w:t>CBSE</w:t>
            </w:r>
          </w:p>
        </w:tc>
        <w:tc>
          <w:tcPr>
            <w:tcW w:w="3828" w:type="dxa"/>
          </w:tcPr>
          <w:p w14:paraId="62B43723" w14:textId="77777777" w:rsidR="00E35346" w:rsidRPr="008226B4" w:rsidRDefault="00E35346" w:rsidP="00FF2898">
            <w:pPr>
              <w:spacing w:after="0" w:line="240" w:lineRule="auto"/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8226B4">
              <w:rPr>
                <w:rFonts w:ascii="Garamond" w:hAnsi="Garamond" w:cs="Arial"/>
                <w:sz w:val="20"/>
                <w:szCs w:val="20"/>
              </w:rPr>
              <w:t xml:space="preserve">School, </w:t>
            </w:r>
            <w:r w:rsidR="00C35004" w:rsidRPr="008226B4">
              <w:rPr>
                <w:rFonts w:ascii="Garamond" w:hAnsi="Garamond" w:cs="Arial"/>
                <w:sz w:val="20"/>
                <w:szCs w:val="20"/>
              </w:rPr>
              <w:t>City</w:t>
            </w:r>
          </w:p>
        </w:tc>
        <w:tc>
          <w:tcPr>
            <w:tcW w:w="2183" w:type="dxa"/>
            <w:vAlign w:val="center"/>
          </w:tcPr>
          <w:p w14:paraId="36B4240A" w14:textId="5A8BF971" w:rsidR="00E35346" w:rsidRPr="008226B4" w:rsidRDefault="00E35346" w:rsidP="00FF2898">
            <w:pPr>
              <w:spacing w:after="0" w:line="240" w:lineRule="auto"/>
              <w:jc w:val="center"/>
              <w:rPr>
                <w:rFonts w:ascii="Garamond" w:hAnsi="Garamond" w:cs="Arial"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 w:cs="Arial"/>
                <w:sz w:val="20"/>
                <w:szCs w:val="20"/>
              </w:rPr>
              <w:t>9</w:t>
            </w:r>
            <w:r w:rsidR="00B00003">
              <w:rPr>
                <w:rFonts w:ascii="Garamond" w:hAnsi="Garamond" w:cs="Arial"/>
                <w:sz w:val="20"/>
                <w:szCs w:val="20"/>
              </w:rPr>
              <w:t>3.1</w:t>
            </w:r>
          </w:p>
        </w:tc>
      </w:tr>
    </w:tbl>
    <w:p w14:paraId="5D1CBD4F" w14:textId="77777777" w:rsidR="00F224C5" w:rsidRPr="003A392A" w:rsidRDefault="00F224C5" w:rsidP="00243E96">
      <w:pPr>
        <w:pStyle w:val="NoSpacing"/>
        <w:spacing w:line="24" w:lineRule="auto"/>
        <w:rPr>
          <w:rFonts w:ascii="Garamond" w:hAnsi="Garamond"/>
          <w:sz w:val="6"/>
          <w:szCs w:val="6"/>
        </w:rPr>
      </w:pPr>
    </w:p>
    <w:p w14:paraId="5F43FAEA" w14:textId="0E2B78AD" w:rsidR="00C24E65" w:rsidRDefault="00C24E65" w:rsidP="00C24E65">
      <w:pPr>
        <w:spacing w:after="0"/>
        <w:rPr>
          <w:rFonts w:ascii="Garamond" w:hAnsi="Garamond"/>
          <w:sz w:val="6"/>
          <w:szCs w:val="6"/>
        </w:rPr>
      </w:pPr>
    </w:p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1924"/>
        <w:gridCol w:w="7668"/>
        <w:gridCol w:w="898"/>
      </w:tblGrid>
      <w:tr w:rsidR="00A37718" w14:paraId="5F181349" w14:textId="6F1A9C83" w:rsidTr="00867285">
        <w:trPr>
          <w:trHeight w:val="227"/>
        </w:trPr>
        <w:tc>
          <w:tcPr>
            <w:tcW w:w="9592" w:type="dxa"/>
            <w:gridSpan w:val="2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14:paraId="469862EE" w14:textId="77777777" w:rsidR="00A37718" w:rsidRPr="008226B4" w:rsidRDefault="00A37718">
            <w:pPr>
              <w:pStyle w:val="NoSpacing"/>
              <w:rPr>
                <w:rFonts w:ascii="Garamond" w:hAnsi="Garamond"/>
                <w:b/>
                <w:sz w:val="20"/>
                <w:szCs w:val="20"/>
                <w:lang w:val="en-US"/>
              </w:rPr>
            </w:pPr>
            <w:r>
              <w:rPr>
                <w:rFonts w:ascii="Garamond" w:hAnsi="Garamond"/>
                <w:b/>
                <w:sz w:val="20"/>
                <w:szCs w:val="20"/>
                <w:lang w:val="en-US"/>
              </w:rPr>
              <w:t>ACADEMIC ACHIEVEMENTS</w:t>
            </w:r>
          </w:p>
        </w:tc>
        <w:tc>
          <w:tcPr>
            <w:tcW w:w="898" w:type="dxa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14:paraId="6AF3301E" w14:textId="7432B1C6" w:rsidR="00A37718" w:rsidRPr="00013C9A" w:rsidRDefault="00013C9A" w:rsidP="00A37718">
            <w:pPr>
              <w:pStyle w:val="NoSpacing"/>
              <w:rPr>
                <w:rFonts w:ascii="Garamond" w:hAnsi="Garamond"/>
                <w:b/>
                <w:sz w:val="20"/>
                <w:szCs w:val="20"/>
                <w:lang w:val="en-US"/>
              </w:rPr>
            </w:pPr>
            <w:r>
              <w:rPr>
                <w:rFonts w:ascii="Garamond" w:hAnsi="Garamond"/>
                <w:b/>
                <w:sz w:val="20"/>
                <w:szCs w:val="20"/>
                <w:lang w:val="en-US"/>
              </w:rPr>
              <w:t>YEAR</w:t>
            </w:r>
          </w:p>
        </w:tc>
      </w:tr>
      <w:tr w:rsidR="00465C71" w14:paraId="39F6ED4C" w14:textId="77777777" w:rsidTr="00867285">
        <w:trPr>
          <w:trHeight w:val="20"/>
        </w:trPr>
        <w:tc>
          <w:tcPr>
            <w:tcW w:w="1924" w:type="dxa"/>
            <w:tcBorders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9A8B4A8" w14:textId="6FA86BB0" w:rsidR="00465C71" w:rsidRPr="002B3793" w:rsidRDefault="00B9731D" w:rsidP="00D53552">
            <w:pPr>
              <w:pStyle w:val="NoSpacing"/>
              <w:jc w:val="center"/>
              <w:rPr>
                <w:rFonts w:ascii="Garamond" w:hAnsi="Garamond" w:cs="Arial"/>
                <w:b/>
                <w:sz w:val="20"/>
                <w:szCs w:val="20"/>
                <w:highlight w:val="darkGray"/>
                <w:lang w:val="en-US"/>
              </w:rPr>
            </w:pPr>
            <w:r w:rsidRPr="00B9731D">
              <w:rPr>
                <w:rFonts w:ascii="Garamond" w:hAnsi="Garamond" w:cs="Arial"/>
                <w:b/>
                <w:sz w:val="20"/>
                <w:szCs w:val="20"/>
                <w:lang w:val="en-US"/>
              </w:rPr>
              <w:t>Academic Area</w:t>
            </w:r>
          </w:p>
        </w:tc>
        <w:tc>
          <w:tcPr>
            <w:tcW w:w="766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019AD59" w14:textId="4DF73750" w:rsidR="00465C71" w:rsidRPr="00B9731D" w:rsidRDefault="00B9731D" w:rsidP="00B9731D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  <w:r w:rsidRPr="008226B4">
              <w:rPr>
                <w:rFonts w:ascii="Garamond" w:hAnsi="Garamond"/>
                <w:sz w:val="20"/>
                <w:szCs w:val="20"/>
              </w:rPr>
              <w:t>Descriptio</w:t>
            </w:r>
            <w:r w:rsidR="00D53552">
              <w:rPr>
                <w:rFonts w:ascii="Garamond" w:hAnsi="Garamond"/>
                <w:sz w:val="20"/>
                <w:szCs w:val="20"/>
              </w:rPr>
              <w:t xml:space="preserve">n of Academic Achievement </w:t>
            </w:r>
          </w:p>
        </w:tc>
        <w:tc>
          <w:tcPr>
            <w:tcW w:w="89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8276268" w14:textId="35023E6F" w:rsidR="00465C71" w:rsidRPr="00AB4CBA" w:rsidRDefault="00465C71" w:rsidP="00867285">
            <w:pPr>
              <w:spacing w:after="0" w:line="240" w:lineRule="auto"/>
              <w:ind w:left="-206"/>
              <w:jc w:val="center"/>
              <w:rPr>
                <w:rFonts w:ascii="Garamond" w:hAnsi="Garamond" w:cs="Arial"/>
                <w:sz w:val="20"/>
                <w:szCs w:val="20"/>
                <w:lang w:val="en-US"/>
              </w:rPr>
            </w:pPr>
            <w:r w:rsidRPr="00AB4CBA">
              <w:rPr>
                <w:rFonts w:ascii="Garamond" w:hAnsi="Garamond" w:cs="Arial"/>
                <w:sz w:val="20"/>
                <w:szCs w:val="20"/>
                <w:lang w:val="en-US"/>
              </w:rPr>
              <w:t>2023</w:t>
            </w:r>
          </w:p>
        </w:tc>
      </w:tr>
    </w:tbl>
    <w:p w14:paraId="5BE04A89" w14:textId="77777777" w:rsidR="007F15A6" w:rsidRDefault="007F15A6" w:rsidP="00C24E65">
      <w:pPr>
        <w:spacing w:after="0"/>
        <w:rPr>
          <w:rFonts w:ascii="Garamond" w:hAnsi="Garamond"/>
          <w:sz w:val="6"/>
          <w:szCs w:val="6"/>
        </w:rPr>
      </w:pPr>
    </w:p>
    <w:tbl>
      <w:tblPr>
        <w:tblStyle w:val="TableGrid"/>
        <w:tblW w:w="10488" w:type="dxa"/>
        <w:tblInd w:w="-5" w:type="dxa"/>
        <w:tblLook w:val="04A0" w:firstRow="1" w:lastRow="0" w:firstColumn="1" w:lastColumn="0" w:noHBand="0" w:noVBand="1"/>
      </w:tblPr>
      <w:tblGrid>
        <w:gridCol w:w="1927"/>
        <w:gridCol w:w="1569"/>
        <w:gridCol w:w="5293"/>
        <w:gridCol w:w="1699"/>
      </w:tblGrid>
      <w:tr w:rsidR="00745DCF" w14:paraId="1734ED46" w14:textId="77777777">
        <w:tc>
          <w:tcPr>
            <w:tcW w:w="10488" w:type="dxa"/>
            <w:gridSpan w:val="4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14:paraId="74A5C9A0" w14:textId="4BBC59FF" w:rsidR="00745DCF" w:rsidRPr="008226B4" w:rsidRDefault="00745DCF">
            <w:pPr>
              <w:pStyle w:val="NoSpacing"/>
              <w:tabs>
                <w:tab w:val="left" w:pos="1485"/>
              </w:tabs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SUMMER INTERNSHIP</w:t>
            </w:r>
          </w:p>
        </w:tc>
      </w:tr>
      <w:tr w:rsidR="00745DCF" w14:paraId="23016EC2" w14:textId="77777777" w:rsidTr="00F74A06">
        <w:tc>
          <w:tcPr>
            <w:tcW w:w="3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647F4A81" w14:textId="77777777" w:rsidR="00745DCF" w:rsidRPr="008226B4" w:rsidRDefault="00745DCF">
            <w:pPr>
              <w:pStyle w:val="NoSpacing"/>
              <w:tabs>
                <w:tab w:val="left" w:pos="3885"/>
              </w:tabs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bCs/>
                <w:sz w:val="20"/>
                <w:szCs w:val="20"/>
              </w:rPr>
              <w:t>Firm’s name</w:t>
            </w:r>
          </w:p>
        </w:tc>
        <w:tc>
          <w:tcPr>
            <w:tcW w:w="5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025A19EC" w14:textId="77777777" w:rsidR="00745DCF" w:rsidRPr="008226B4" w:rsidRDefault="00745DCF">
            <w:pPr>
              <w:pStyle w:val="NoSpacing"/>
              <w:tabs>
                <w:tab w:val="left" w:pos="3885"/>
              </w:tabs>
              <w:ind w:left="-481" w:right="1023"/>
              <w:jc w:val="center"/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Operation</w:t>
            </w:r>
            <w:r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s </w:t>
            </w:r>
            <w:r w:rsidRPr="008226B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Manager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5A12B28" w14:textId="77777777" w:rsidR="00745DCF" w:rsidRPr="008226B4" w:rsidRDefault="00745DCF">
            <w:pPr>
              <w:pStyle w:val="NoSpacing"/>
              <w:tabs>
                <w:tab w:val="left" w:pos="3885"/>
              </w:tabs>
              <w:jc w:val="right"/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Jun </w:t>
            </w:r>
            <w:r w:rsidRPr="008226B4">
              <w:rPr>
                <w:rFonts w:ascii="Garamond" w:hAnsi="Garamond"/>
                <w:b/>
                <w:bCs/>
                <w:sz w:val="20"/>
                <w:szCs w:val="20"/>
              </w:rPr>
              <w:t>′21 - J</w:t>
            </w:r>
            <w:r w:rsidRPr="008226B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ul </w:t>
            </w:r>
            <w:r w:rsidRPr="008226B4">
              <w:rPr>
                <w:rFonts w:ascii="Garamond" w:hAnsi="Garamond"/>
                <w:b/>
                <w:bCs/>
                <w:sz w:val="20"/>
                <w:szCs w:val="20"/>
              </w:rPr>
              <w:t>′22</w:t>
            </w:r>
          </w:p>
        </w:tc>
      </w:tr>
      <w:tr w:rsidR="00745DCF" w14:paraId="49316B12" w14:textId="77777777">
        <w:trPr>
          <w:trHeight w:val="20"/>
        </w:trPr>
        <w:tc>
          <w:tcPr>
            <w:tcW w:w="1927" w:type="dxa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902CF10" w14:textId="77777777" w:rsidR="00745DCF" w:rsidRPr="008226B4" w:rsidRDefault="00745DCF">
            <w:pPr>
              <w:pStyle w:val="NoSpacing"/>
              <w:jc w:val="center"/>
              <w:rPr>
                <w:rFonts w:ascii="Garamond" w:hAnsi="Garamond"/>
                <w:b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sz w:val="20"/>
                <w:szCs w:val="20"/>
                <w:lang w:val="en-US"/>
              </w:rPr>
              <w:t>Project Name</w:t>
            </w:r>
          </w:p>
        </w:tc>
        <w:tc>
          <w:tcPr>
            <w:tcW w:w="8561" w:type="dxa"/>
            <w:gridSpan w:val="3"/>
            <w:tcBorders>
              <w:top w:val="single" w:sz="4" w:space="0" w:color="auto"/>
            </w:tcBorders>
          </w:tcPr>
          <w:p w14:paraId="4BCE5055" w14:textId="77777777" w:rsidR="00745DCF" w:rsidRPr="008226B4" w:rsidRDefault="00745DCF" w:rsidP="00745DCF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  <w:r w:rsidRPr="008226B4">
              <w:rPr>
                <w:rFonts w:ascii="Garamond" w:hAnsi="Garamond"/>
                <w:sz w:val="20"/>
                <w:szCs w:val="20"/>
              </w:rPr>
              <w:t>Description of the work done</w:t>
            </w:r>
          </w:p>
          <w:p w14:paraId="44ECBD92" w14:textId="77777777" w:rsidR="00745DCF" w:rsidRPr="008226B4" w:rsidRDefault="00745DCF" w:rsidP="00745DCF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  <w:r w:rsidRPr="008226B4">
              <w:rPr>
                <w:rFonts w:ascii="Garamond" w:hAnsi="Garamond"/>
                <w:sz w:val="20"/>
                <w:szCs w:val="20"/>
              </w:rPr>
              <w:t>Add clarity and detailed descriptions with quantification wherever possible</w:t>
            </w:r>
          </w:p>
        </w:tc>
      </w:tr>
      <w:tr w:rsidR="00745DCF" w14:paraId="753D0A75" w14:textId="77777777">
        <w:trPr>
          <w:trHeight w:val="20"/>
        </w:trPr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07E57400" w14:textId="77777777" w:rsidR="00745DCF" w:rsidRPr="008226B4" w:rsidRDefault="00745DCF">
            <w:pPr>
              <w:pStyle w:val="NoSpacing"/>
              <w:jc w:val="center"/>
              <w:rPr>
                <w:rFonts w:ascii="Garamond" w:hAnsi="Garamond"/>
                <w:b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sz w:val="20"/>
                <w:szCs w:val="20"/>
                <w:lang w:val="en-US"/>
              </w:rPr>
              <w:t>Achievements</w:t>
            </w:r>
          </w:p>
        </w:tc>
        <w:tc>
          <w:tcPr>
            <w:tcW w:w="8561" w:type="dxa"/>
            <w:gridSpan w:val="3"/>
          </w:tcPr>
          <w:p w14:paraId="089FCB0B" w14:textId="77777777" w:rsidR="00745DCF" w:rsidRPr="008226B4" w:rsidRDefault="00745DCF" w:rsidP="00745DCF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</w:p>
        </w:tc>
      </w:tr>
    </w:tbl>
    <w:p w14:paraId="34C148BC" w14:textId="76101D80" w:rsidR="00745DCF" w:rsidRDefault="00745DCF" w:rsidP="00745DCF">
      <w:pPr>
        <w:spacing w:after="0" w:line="24" w:lineRule="auto"/>
        <w:rPr>
          <w:rFonts w:ascii="Garamond" w:hAnsi="Garamond"/>
          <w:sz w:val="6"/>
          <w:szCs w:val="6"/>
        </w:rPr>
      </w:pPr>
    </w:p>
    <w:p w14:paraId="6348A318" w14:textId="77777777" w:rsidR="00745DCF" w:rsidRPr="00C24E65" w:rsidRDefault="00745DCF" w:rsidP="00C24E65">
      <w:pPr>
        <w:spacing w:after="0"/>
        <w:rPr>
          <w:rFonts w:ascii="Garamond" w:hAnsi="Garamond"/>
          <w:sz w:val="6"/>
          <w:szCs w:val="6"/>
        </w:rPr>
      </w:pPr>
    </w:p>
    <w:tbl>
      <w:tblPr>
        <w:tblStyle w:val="TableGrid"/>
        <w:tblW w:w="10488" w:type="dxa"/>
        <w:tblInd w:w="-5" w:type="dxa"/>
        <w:tblLook w:val="04A0" w:firstRow="1" w:lastRow="0" w:firstColumn="1" w:lastColumn="0" w:noHBand="0" w:noVBand="1"/>
      </w:tblPr>
      <w:tblGrid>
        <w:gridCol w:w="1927"/>
        <w:gridCol w:w="1569"/>
        <w:gridCol w:w="5293"/>
        <w:gridCol w:w="1699"/>
      </w:tblGrid>
      <w:tr w:rsidR="00112AB4" w14:paraId="1E0E4242" w14:textId="77777777" w:rsidTr="008226B4">
        <w:tc>
          <w:tcPr>
            <w:tcW w:w="10488" w:type="dxa"/>
            <w:gridSpan w:val="4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14:paraId="4DFDD62C" w14:textId="77777777" w:rsidR="00112AB4" w:rsidRPr="008226B4" w:rsidRDefault="00112AB4" w:rsidP="00112AB4">
            <w:pPr>
              <w:pStyle w:val="NoSpacing"/>
              <w:tabs>
                <w:tab w:val="left" w:pos="1485"/>
              </w:tabs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WORK EXPERIENCE</w:t>
            </w:r>
          </w:p>
        </w:tc>
      </w:tr>
      <w:tr w:rsidR="008226B4" w14:paraId="699633BB" w14:textId="77777777" w:rsidTr="00F74A06">
        <w:tc>
          <w:tcPr>
            <w:tcW w:w="3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2410A383" w14:textId="77777777" w:rsidR="008226B4" w:rsidRPr="008226B4" w:rsidRDefault="008226B4" w:rsidP="00FF2898">
            <w:pPr>
              <w:pStyle w:val="NoSpacing"/>
              <w:tabs>
                <w:tab w:val="left" w:pos="3885"/>
              </w:tabs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bookmarkStart w:id="0" w:name="_Hlk139756010"/>
            <w:r w:rsidRPr="008226B4">
              <w:rPr>
                <w:rFonts w:ascii="Garamond" w:hAnsi="Garamond"/>
                <w:b/>
                <w:bCs/>
                <w:sz w:val="20"/>
                <w:szCs w:val="20"/>
              </w:rPr>
              <w:t>Firm’s name</w:t>
            </w:r>
          </w:p>
        </w:tc>
        <w:tc>
          <w:tcPr>
            <w:tcW w:w="5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2D5DA1A5" w14:textId="77777777" w:rsidR="008226B4" w:rsidRPr="008226B4" w:rsidRDefault="008226B4" w:rsidP="008226B4">
            <w:pPr>
              <w:pStyle w:val="NoSpacing"/>
              <w:tabs>
                <w:tab w:val="left" w:pos="3885"/>
              </w:tabs>
              <w:ind w:left="-481" w:right="1023"/>
              <w:jc w:val="center"/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Operation</w:t>
            </w:r>
            <w:r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s </w:t>
            </w:r>
            <w:r w:rsidRPr="008226B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Manager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0F1499" w14:textId="77777777" w:rsidR="008226B4" w:rsidRPr="008226B4" w:rsidRDefault="008226B4" w:rsidP="008226B4">
            <w:pPr>
              <w:pStyle w:val="NoSpacing"/>
              <w:tabs>
                <w:tab w:val="left" w:pos="3885"/>
              </w:tabs>
              <w:jc w:val="right"/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Jun </w:t>
            </w:r>
            <w:r w:rsidRPr="008226B4">
              <w:rPr>
                <w:rFonts w:ascii="Garamond" w:hAnsi="Garamond"/>
                <w:b/>
                <w:bCs/>
                <w:sz w:val="20"/>
                <w:szCs w:val="20"/>
              </w:rPr>
              <w:t>′21 - J</w:t>
            </w:r>
            <w:r w:rsidRPr="008226B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ul </w:t>
            </w:r>
            <w:r w:rsidRPr="008226B4">
              <w:rPr>
                <w:rFonts w:ascii="Garamond" w:hAnsi="Garamond"/>
                <w:b/>
                <w:bCs/>
                <w:sz w:val="20"/>
                <w:szCs w:val="20"/>
              </w:rPr>
              <w:t>′22</w:t>
            </w:r>
          </w:p>
        </w:tc>
      </w:tr>
      <w:bookmarkEnd w:id="0"/>
      <w:tr w:rsidR="002A0F48" w14:paraId="673D0297" w14:textId="77777777" w:rsidTr="008226B4">
        <w:trPr>
          <w:trHeight w:val="20"/>
        </w:trPr>
        <w:tc>
          <w:tcPr>
            <w:tcW w:w="1927" w:type="dxa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24B7A67" w14:textId="77777777" w:rsidR="002A0F48" w:rsidRPr="008226B4" w:rsidRDefault="004C0E83" w:rsidP="002A0F48">
            <w:pPr>
              <w:pStyle w:val="NoSpacing"/>
              <w:jc w:val="center"/>
              <w:rPr>
                <w:rFonts w:ascii="Garamond" w:hAnsi="Garamond"/>
                <w:b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sz w:val="20"/>
                <w:szCs w:val="20"/>
                <w:lang w:val="en-US"/>
              </w:rPr>
              <w:t>Project Name</w:t>
            </w:r>
          </w:p>
        </w:tc>
        <w:tc>
          <w:tcPr>
            <w:tcW w:w="8561" w:type="dxa"/>
            <w:gridSpan w:val="3"/>
            <w:tcBorders>
              <w:top w:val="single" w:sz="4" w:space="0" w:color="auto"/>
            </w:tcBorders>
          </w:tcPr>
          <w:p w14:paraId="64A3A9B7" w14:textId="77777777" w:rsidR="002A0F48" w:rsidRPr="008226B4" w:rsidRDefault="002A0F48" w:rsidP="001F7542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  <w:r w:rsidRPr="008226B4">
              <w:rPr>
                <w:rFonts w:ascii="Garamond" w:hAnsi="Garamond"/>
                <w:sz w:val="20"/>
                <w:szCs w:val="20"/>
              </w:rPr>
              <w:t>Description of the work done</w:t>
            </w:r>
          </w:p>
          <w:p w14:paraId="75B2CBB0" w14:textId="77777777" w:rsidR="002A0F48" w:rsidRPr="008226B4" w:rsidRDefault="002A0F48" w:rsidP="001F7542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  <w:r w:rsidRPr="008226B4">
              <w:rPr>
                <w:rFonts w:ascii="Garamond" w:hAnsi="Garamond"/>
                <w:sz w:val="20"/>
                <w:szCs w:val="20"/>
              </w:rPr>
              <w:t>Add clarity and detailed descriptions with quantification</w:t>
            </w:r>
            <w:r w:rsidR="004C0E83" w:rsidRPr="008226B4">
              <w:rPr>
                <w:rFonts w:ascii="Garamond" w:hAnsi="Garamond"/>
                <w:sz w:val="20"/>
                <w:szCs w:val="20"/>
              </w:rPr>
              <w:t xml:space="preserve"> wherever possible</w:t>
            </w:r>
          </w:p>
        </w:tc>
      </w:tr>
      <w:tr w:rsidR="00112AB4" w14:paraId="69586DD4" w14:textId="77777777" w:rsidTr="001F7542">
        <w:trPr>
          <w:trHeight w:val="20"/>
        </w:trPr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2A994B2D" w14:textId="77777777" w:rsidR="00112AB4" w:rsidRPr="008226B4" w:rsidRDefault="00112AB4" w:rsidP="005B7DBD">
            <w:pPr>
              <w:pStyle w:val="NoSpacing"/>
              <w:jc w:val="center"/>
              <w:rPr>
                <w:rFonts w:ascii="Garamond" w:hAnsi="Garamond"/>
                <w:b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sz w:val="20"/>
                <w:szCs w:val="20"/>
                <w:lang w:val="en-US"/>
              </w:rPr>
              <w:t>Achievements</w:t>
            </w:r>
          </w:p>
        </w:tc>
        <w:tc>
          <w:tcPr>
            <w:tcW w:w="8561" w:type="dxa"/>
            <w:gridSpan w:val="3"/>
          </w:tcPr>
          <w:p w14:paraId="55E5BB8A" w14:textId="77777777" w:rsidR="00112AB4" w:rsidRPr="008226B4" w:rsidRDefault="00112AB4" w:rsidP="001F7542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</w:p>
        </w:tc>
      </w:tr>
    </w:tbl>
    <w:p w14:paraId="22C964C3" w14:textId="232B4483" w:rsidR="00917430" w:rsidRDefault="00917430" w:rsidP="00917430">
      <w:pPr>
        <w:spacing w:after="0" w:line="24" w:lineRule="auto"/>
        <w:rPr>
          <w:rFonts w:ascii="Garamond" w:hAnsi="Garamond"/>
          <w:sz w:val="6"/>
          <w:szCs w:val="6"/>
        </w:rPr>
      </w:pPr>
    </w:p>
    <w:p w14:paraId="7C313D76" w14:textId="77777777" w:rsidR="00D4624C" w:rsidRPr="00C24E65" w:rsidRDefault="00D4624C" w:rsidP="00C24E65">
      <w:pPr>
        <w:spacing w:after="0"/>
        <w:rPr>
          <w:rFonts w:ascii="Garamond" w:hAnsi="Garamond"/>
          <w:sz w:val="6"/>
          <w:szCs w:val="6"/>
        </w:rPr>
      </w:pPr>
    </w:p>
    <w:tbl>
      <w:tblPr>
        <w:tblStyle w:val="TableGrid"/>
        <w:tblW w:w="10488" w:type="dxa"/>
        <w:tblInd w:w="-5" w:type="dxa"/>
        <w:tblLook w:val="04A0" w:firstRow="1" w:lastRow="0" w:firstColumn="1" w:lastColumn="0" w:noHBand="0" w:noVBand="1"/>
      </w:tblPr>
      <w:tblGrid>
        <w:gridCol w:w="1927"/>
        <w:gridCol w:w="1569"/>
        <w:gridCol w:w="5293"/>
        <w:gridCol w:w="1699"/>
      </w:tblGrid>
      <w:tr w:rsidR="00112AB4" w:rsidRPr="00155A58" w14:paraId="2AB6DDBB" w14:textId="77777777">
        <w:tc>
          <w:tcPr>
            <w:tcW w:w="10488" w:type="dxa"/>
            <w:gridSpan w:val="4"/>
            <w:shd w:val="clear" w:color="auto" w:fill="A6A6A6" w:themeFill="background1" w:themeFillShade="A6"/>
          </w:tcPr>
          <w:p w14:paraId="6F5854B7" w14:textId="77777777" w:rsidR="00112AB4" w:rsidRPr="008226B4" w:rsidRDefault="00112AB4">
            <w:pPr>
              <w:pStyle w:val="NoSpacing"/>
              <w:rPr>
                <w:rFonts w:ascii="Garamond" w:hAnsi="Garamond"/>
                <w:b/>
                <w:sz w:val="20"/>
                <w:szCs w:val="20"/>
              </w:rPr>
            </w:pPr>
            <w:r w:rsidRPr="008226B4">
              <w:rPr>
                <w:rFonts w:ascii="Garamond" w:hAnsi="Garamond"/>
                <w:b/>
                <w:sz w:val="20"/>
                <w:szCs w:val="20"/>
              </w:rPr>
              <w:t>INTERNSHIPS</w:t>
            </w:r>
          </w:p>
        </w:tc>
      </w:tr>
      <w:tr w:rsidR="008226B4" w:rsidRPr="008226B4" w14:paraId="5ED89D83" w14:textId="77777777" w:rsidTr="00F74A06">
        <w:tc>
          <w:tcPr>
            <w:tcW w:w="3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44650781" w14:textId="77777777" w:rsidR="008226B4" w:rsidRPr="008226B4" w:rsidRDefault="008226B4">
            <w:pPr>
              <w:pStyle w:val="NoSpacing"/>
              <w:tabs>
                <w:tab w:val="left" w:pos="3885"/>
              </w:tabs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bookmarkStart w:id="1" w:name="_Hlk126509347"/>
            <w:r w:rsidRPr="008226B4">
              <w:rPr>
                <w:rFonts w:ascii="Garamond" w:hAnsi="Garamond"/>
                <w:b/>
                <w:bCs/>
                <w:sz w:val="20"/>
                <w:szCs w:val="20"/>
              </w:rPr>
              <w:t>Firm’s name</w:t>
            </w:r>
          </w:p>
        </w:tc>
        <w:tc>
          <w:tcPr>
            <w:tcW w:w="5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72DDBF05" w14:textId="77777777" w:rsidR="008226B4" w:rsidRPr="008226B4" w:rsidRDefault="00976534">
            <w:pPr>
              <w:pStyle w:val="NoSpacing"/>
              <w:tabs>
                <w:tab w:val="left" w:pos="3885"/>
              </w:tabs>
              <w:ind w:left="-481" w:right="1023"/>
              <w:jc w:val="center"/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Industrial Trainee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FF616E1" w14:textId="77777777" w:rsidR="008226B4" w:rsidRPr="008226B4" w:rsidRDefault="008226B4">
            <w:pPr>
              <w:pStyle w:val="NoSpacing"/>
              <w:tabs>
                <w:tab w:val="left" w:pos="3885"/>
              </w:tabs>
              <w:jc w:val="right"/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Jun </w:t>
            </w:r>
            <w:r w:rsidRPr="008226B4">
              <w:rPr>
                <w:rFonts w:ascii="Garamond" w:hAnsi="Garamond"/>
                <w:b/>
                <w:bCs/>
                <w:sz w:val="20"/>
                <w:szCs w:val="20"/>
              </w:rPr>
              <w:t>′21 - J</w:t>
            </w:r>
            <w:r w:rsidRPr="008226B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ul </w:t>
            </w:r>
            <w:r w:rsidRPr="008226B4">
              <w:rPr>
                <w:rFonts w:ascii="Garamond" w:hAnsi="Garamond"/>
                <w:b/>
                <w:bCs/>
                <w:sz w:val="20"/>
                <w:szCs w:val="20"/>
              </w:rPr>
              <w:t>′22</w:t>
            </w:r>
          </w:p>
        </w:tc>
      </w:tr>
      <w:tr w:rsidR="002A0F48" w:rsidRPr="00155A58" w14:paraId="1E428D29" w14:textId="77777777" w:rsidTr="001F7542">
        <w:trPr>
          <w:trHeight w:val="20"/>
        </w:trPr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371F9A62" w14:textId="77777777" w:rsidR="002A0F48" w:rsidRPr="008226B4" w:rsidRDefault="004C0E83" w:rsidP="002A0F48">
            <w:pPr>
              <w:pStyle w:val="NoSpacing"/>
              <w:jc w:val="center"/>
              <w:rPr>
                <w:rFonts w:ascii="Garamond" w:hAnsi="Garamond"/>
                <w:b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sz w:val="20"/>
                <w:szCs w:val="20"/>
                <w:lang w:val="en-US"/>
              </w:rPr>
              <w:t>Project Name</w:t>
            </w:r>
          </w:p>
        </w:tc>
        <w:tc>
          <w:tcPr>
            <w:tcW w:w="8561" w:type="dxa"/>
            <w:gridSpan w:val="3"/>
          </w:tcPr>
          <w:p w14:paraId="52727BBD" w14:textId="77777777" w:rsidR="00333967" w:rsidRPr="008226B4" w:rsidRDefault="00333967" w:rsidP="001F7542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  <w:r w:rsidRPr="008226B4">
              <w:rPr>
                <w:rFonts w:ascii="Garamond" w:hAnsi="Garamond"/>
                <w:sz w:val="20"/>
                <w:szCs w:val="20"/>
              </w:rPr>
              <w:t>Learnings</w:t>
            </w:r>
          </w:p>
          <w:p w14:paraId="0D01EF35" w14:textId="77777777" w:rsidR="002A0F48" w:rsidRPr="008226B4" w:rsidRDefault="002A0F48" w:rsidP="001F7542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</w:p>
        </w:tc>
      </w:tr>
      <w:tr w:rsidR="00112AB4" w:rsidRPr="00155A58" w14:paraId="7D664451" w14:textId="77777777" w:rsidTr="001F7542">
        <w:trPr>
          <w:trHeight w:val="20"/>
        </w:trPr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7A2E2D9D" w14:textId="77777777" w:rsidR="00112AB4" w:rsidRPr="008226B4" w:rsidRDefault="00112AB4">
            <w:pPr>
              <w:pStyle w:val="NoSpacing"/>
              <w:jc w:val="center"/>
              <w:rPr>
                <w:rFonts w:ascii="Garamond" w:hAnsi="Garamond"/>
                <w:b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sz w:val="20"/>
                <w:szCs w:val="20"/>
                <w:lang w:val="en-US"/>
              </w:rPr>
              <w:t>Achievements</w:t>
            </w:r>
          </w:p>
        </w:tc>
        <w:tc>
          <w:tcPr>
            <w:tcW w:w="8561" w:type="dxa"/>
            <w:gridSpan w:val="3"/>
          </w:tcPr>
          <w:p w14:paraId="5898EA6D" w14:textId="77777777" w:rsidR="00112AB4" w:rsidRPr="008226B4" w:rsidRDefault="00112AB4" w:rsidP="001F7542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</w:p>
        </w:tc>
      </w:tr>
      <w:tr w:rsidR="00976534" w:rsidRPr="008226B4" w14:paraId="67878FE7" w14:textId="77777777" w:rsidTr="00F74A06">
        <w:tc>
          <w:tcPr>
            <w:tcW w:w="3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5757C6C5" w14:textId="77777777" w:rsidR="00976534" w:rsidRPr="008226B4" w:rsidRDefault="00976534">
            <w:pPr>
              <w:pStyle w:val="NoSpacing"/>
              <w:tabs>
                <w:tab w:val="left" w:pos="3885"/>
              </w:tabs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bookmarkStart w:id="2" w:name="_Hlk139756125"/>
            <w:bookmarkEnd w:id="1"/>
            <w:r w:rsidRPr="008226B4">
              <w:rPr>
                <w:rFonts w:ascii="Garamond" w:hAnsi="Garamond"/>
                <w:b/>
                <w:bCs/>
                <w:sz w:val="20"/>
                <w:szCs w:val="20"/>
              </w:rPr>
              <w:t>Firm’s name</w:t>
            </w:r>
          </w:p>
        </w:tc>
        <w:tc>
          <w:tcPr>
            <w:tcW w:w="5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5D714A68" w14:textId="77777777" w:rsidR="00976534" w:rsidRPr="008226B4" w:rsidRDefault="00976534">
            <w:pPr>
              <w:pStyle w:val="NoSpacing"/>
              <w:tabs>
                <w:tab w:val="left" w:pos="3885"/>
              </w:tabs>
              <w:ind w:left="-481" w:right="1023"/>
              <w:jc w:val="center"/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Industrial Trainee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E4065A0" w14:textId="77777777" w:rsidR="00976534" w:rsidRPr="008226B4" w:rsidRDefault="00976534">
            <w:pPr>
              <w:pStyle w:val="NoSpacing"/>
              <w:tabs>
                <w:tab w:val="left" w:pos="3885"/>
              </w:tabs>
              <w:jc w:val="right"/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Jun </w:t>
            </w:r>
            <w:r w:rsidRPr="008226B4">
              <w:rPr>
                <w:rFonts w:ascii="Garamond" w:hAnsi="Garamond"/>
                <w:b/>
                <w:bCs/>
                <w:sz w:val="20"/>
                <w:szCs w:val="20"/>
              </w:rPr>
              <w:t>′21 - J</w:t>
            </w:r>
            <w:r w:rsidRPr="008226B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ul </w:t>
            </w:r>
            <w:r w:rsidRPr="008226B4">
              <w:rPr>
                <w:rFonts w:ascii="Garamond" w:hAnsi="Garamond"/>
                <w:b/>
                <w:bCs/>
                <w:sz w:val="20"/>
                <w:szCs w:val="20"/>
              </w:rPr>
              <w:t>′22</w:t>
            </w:r>
          </w:p>
        </w:tc>
      </w:tr>
      <w:bookmarkEnd w:id="2"/>
      <w:tr w:rsidR="002E6D62" w:rsidRPr="00366BBB" w14:paraId="36921139" w14:textId="77777777" w:rsidTr="001F7542">
        <w:trPr>
          <w:trHeight w:val="20"/>
        </w:trPr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56A87685" w14:textId="77777777" w:rsidR="002E6D62" w:rsidRPr="008226B4" w:rsidRDefault="004C0E83">
            <w:pPr>
              <w:pStyle w:val="NoSpacing"/>
              <w:jc w:val="center"/>
              <w:rPr>
                <w:rFonts w:ascii="Garamond" w:hAnsi="Garamond"/>
                <w:b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sz w:val="20"/>
                <w:szCs w:val="20"/>
                <w:lang w:val="en-US"/>
              </w:rPr>
              <w:t>Project Name</w:t>
            </w:r>
          </w:p>
        </w:tc>
        <w:tc>
          <w:tcPr>
            <w:tcW w:w="8561" w:type="dxa"/>
            <w:gridSpan w:val="3"/>
          </w:tcPr>
          <w:p w14:paraId="17D7B1D9" w14:textId="77777777" w:rsidR="002E6D62" w:rsidRPr="008226B4" w:rsidRDefault="00333967" w:rsidP="001F7542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  <w:r w:rsidRPr="008226B4">
              <w:rPr>
                <w:rFonts w:ascii="Garamond" w:hAnsi="Garamond"/>
                <w:sz w:val="20"/>
                <w:szCs w:val="20"/>
              </w:rPr>
              <w:t>Learnings</w:t>
            </w:r>
          </w:p>
          <w:p w14:paraId="48CE8A07" w14:textId="77777777" w:rsidR="00333967" w:rsidRPr="008226B4" w:rsidRDefault="00333967" w:rsidP="001F7542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</w:p>
        </w:tc>
      </w:tr>
      <w:tr w:rsidR="002E6D62" w:rsidRPr="00366BBB" w14:paraId="0386ED72" w14:textId="77777777" w:rsidTr="001F7542">
        <w:trPr>
          <w:trHeight w:val="20"/>
        </w:trPr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1CAB9A04" w14:textId="77777777" w:rsidR="002E6D62" w:rsidRPr="008226B4" w:rsidRDefault="002E6D62">
            <w:pPr>
              <w:pStyle w:val="NoSpacing"/>
              <w:jc w:val="center"/>
              <w:rPr>
                <w:rFonts w:ascii="Garamond" w:hAnsi="Garamond"/>
                <w:b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sz w:val="20"/>
                <w:szCs w:val="20"/>
                <w:lang w:val="en-US"/>
              </w:rPr>
              <w:t>Achievements</w:t>
            </w:r>
          </w:p>
        </w:tc>
        <w:tc>
          <w:tcPr>
            <w:tcW w:w="8561" w:type="dxa"/>
            <w:gridSpan w:val="3"/>
          </w:tcPr>
          <w:p w14:paraId="7E404AEA" w14:textId="77777777" w:rsidR="002E6D62" w:rsidRPr="008226B4" w:rsidRDefault="002E6D62" w:rsidP="001F7542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</w:p>
        </w:tc>
      </w:tr>
    </w:tbl>
    <w:p w14:paraId="6A4FDA65" w14:textId="77777777" w:rsidR="00C24E65" w:rsidRPr="00C24E65" w:rsidRDefault="00C24E65" w:rsidP="00C24E65">
      <w:pPr>
        <w:spacing w:after="0"/>
        <w:rPr>
          <w:rFonts w:ascii="Garamond" w:hAnsi="Garamond"/>
          <w:sz w:val="6"/>
          <w:szCs w:val="6"/>
        </w:rPr>
      </w:pPr>
    </w:p>
    <w:tbl>
      <w:tblPr>
        <w:tblStyle w:val="TableGrid"/>
        <w:tblW w:w="10488" w:type="dxa"/>
        <w:tblInd w:w="-5" w:type="dxa"/>
        <w:tblLook w:val="04A0" w:firstRow="1" w:lastRow="0" w:firstColumn="1" w:lastColumn="0" w:noHBand="0" w:noVBand="1"/>
      </w:tblPr>
      <w:tblGrid>
        <w:gridCol w:w="1927"/>
        <w:gridCol w:w="1569"/>
        <w:gridCol w:w="5293"/>
        <w:gridCol w:w="1699"/>
      </w:tblGrid>
      <w:tr w:rsidR="006616BE" w14:paraId="31ECDFD3" w14:textId="77777777" w:rsidTr="00445932">
        <w:tc>
          <w:tcPr>
            <w:tcW w:w="10488" w:type="dxa"/>
            <w:gridSpan w:val="4"/>
            <w:shd w:val="clear" w:color="auto" w:fill="A6A6A6" w:themeFill="background1" w:themeFillShade="A6"/>
          </w:tcPr>
          <w:p w14:paraId="147A466F" w14:textId="4C144AE3" w:rsidR="006616BE" w:rsidRPr="008226B4" w:rsidRDefault="00745DCF">
            <w:pPr>
              <w:pStyle w:val="NoSpacing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b/>
                <w:sz w:val="20"/>
                <w:szCs w:val="20"/>
              </w:rPr>
              <w:t>CORPORATE</w:t>
            </w:r>
            <w:r w:rsidR="006616BE" w:rsidRPr="008226B4">
              <w:rPr>
                <w:rFonts w:ascii="Garamond" w:hAnsi="Garamond"/>
                <w:b/>
                <w:sz w:val="20"/>
                <w:szCs w:val="20"/>
              </w:rPr>
              <w:t xml:space="preserve"> PROJECTS</w:t>
            </w:r>
          </w:p>
        </w:tc>
      </w:tr>
      <w:tr w:rsidR="00976534" w:rsidRPr="008226B4" w14:paraId="6C824810" w14:textId="77777777" w:rsidTr="00F74A06">
        <w:tc>
          <w:tcPr>
            <w:tcW w:w="3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675370C6" w14:textId="77777777" w:rsidR="00976534" w:rsidRPr="008226B4" w:rsidRDefault="00976534">
            <w:pPr>
              <w:pStyle w:val="NoSpacing"/>
              <w:tabs>
                <w:tab w:val="left" w:pos="3885"/>
              </w:tabs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bCs/>
                <w:sz w:val="20"/>
                <w:szCs w:val="20"/>
              </w:rPr>
              <w:t>Firm’s name</w:t>
            </w:r>
          </w:p>
        </w:tc>
        <w:tc>
          <w:tcPr>
            <w:tcW w:w="5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071A54F1" w14:textId="224A7BCD" w:rsidR="00976534" w:rsidRPr="008226B4" w:rsidRDefault="00C138BD">
            <w:pPr>
              <w:pStyle w:val="NoSpacing"/>
              <w:tabs>
                <w:tab w:val="left" w:pos="3885"/>
              </w:tabs>
              <w:ind w:left="-481" w:right="1023"/>
              <w:jc w:val="center"/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Financial Analyst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396271" w14:textId="77777777" w:rsidR="00976534" w:rsidRPr="008226B4" w:rsidRDefault="00976534">
            <w:pPr>
              <w:pStyle w:val="NoSpacing"/>
              <w:tabs>
                <w:tab w:val="left" w:pos="3885"/>
              </w:tabs>
              <w:jc w:val="right"/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Jun </w:t>
            </w:r>
            <w:r w:rsidRPr="008226B4">
              <w:rPr>
                <w:rFonts w:ascii="Garamond" w:hAnsi="Garamond"/>
                <w:b/>
                <w:bCs/>
                <w:sz w:val="20"/>
                <w:szCs w:val="20"/>
              </w:rPr>
              <w:t>′21 - J</w:t>
            </w:r>
            <w:r w:rsidRPr="008226B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ul </w:t>
            </w:r>
            <w:r w:rsidRPr="008226B4">
              <w:rPr>
                <w:rFonts w:ascii="Garamond" w:hAnsi="Garamond"/>
                <w:b/>
                <w:bCs/>
                <w:sz w:val="20"/>
                <w:szCs w:val="20"/>
              </w:rPr>
              <w:t>′22</w:t>
            </w:r>
          </w:p>
        </w:tc>
      </w:tr>
      <w:tr w:rsidR="00AC5E00" w:rsidRPr="008D0065" w14:paraId="162398BE" w14:textId="77777777" w:rsidTr="001F7542">
        <w:trPr>
          <w:trHeight w:val="54"/>
        </w:trPr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5D1384CC" w14:textId="77777777" w:rsidR="00AC5E00" w:rsidRPr="008226B4" w:rsidRDefault="004C0E83" w:rsidP="00AC5E00">
            <w:pPr>
              <w:pStyle w:val="NoSpacing"/>
              <w:jc w:val="center"/>
              <w:rPr>
                <w:rFonts w:ascii="Garamond" w:hAnsi="Garamond"/>
                <w:b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sz w:val="20"/>
                <w:szCs w:val="20"/>
                <w:lang w:val="en-US"/>
              </w:rPr>
              <w:t>Project Name</w:t>
            </w:r>
          </w:p>
        </w:tc>
        <w:tc>
          <w:tcPr>
            <w:tcW w:w="8561" w:type="dxa"/>
            <w:gridSpan w:val="3"/>
          </w:tcPr>
          <w:p w14:paraId="50DA7108" w14:textId="77777777" w:rsidR="00AC5E00" w:rsidRPr="008226B4" w:rsidRDefault="00921B3D" w:rsidP="001F7542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  <w:r w:rsidRPr="008226B4">
              <w:rPr>
                <w:rFonts w:ascii="Garamond" w:hAnsi="Garamond"/>
                <w:sz w:val="20"/>
                <w:szCs w:val="20"/>
              </w:rPr>
              <w:t>Objectives</w:t>
            </w:r>
          </w:p>
          <w:p w14:paraId="672F2176" w14:textId="77777777" w:rsidR="00333967" w:rsidRPr="008226B4" w:rsidRDefault="00333967" w:rsidP="001F7542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</w:p>
        </w:tc>
      </w:tr>
      <w:tr w:rsidR="00112AB4" w:rsidRPr="008D0065" w14:paraId="7B3AD3B6" w14:textId="77777777" w:rsidTr="001F7542">
        <w:trPr>
          <w:trHeight w:val="54"/>
        </w:trPr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6EA76193" w14:textId="77777777" w:rsidR="00112AB4" w:rsidRPr="008226B4" w:rsidRDefault="00112AB4" w:rsidP="00112AB4">
            <w:pPr>
              <w:pStyle w:val="NoSpacing"/>
              <w:jc w:val="center"/>
              <w:rPr>
                <w:rFonts w:ascii="Garamond" w:hAnsi="Garamond"/>
                <w:b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sz w:val="20"/>
                <w:szCs w:val="20"/>
                <w:lang w:val="en-US"/>
              </w:rPr>
              <w:t>Achievements</w:t>
            </w:r>
          </w:p>
        </w:tc>
        <w:tc>
          <w:tcPr>
            <w:tcW w:w="8561" w:type="dxa"/>
            <w:gridSpan w:val="3"/>
          </w:tcPr>
          <w:p w14:paraId="26573938" w14:textId="77777777" w:rsidR="00112AB4" w:rsidRPr="008226B4" w:rsidRDefault="00112AB4" w:rsidP="001F7542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</w:p>
        </w:tc>
      </w:tr>
    </w:tbl>
    <w:p w14:paraId="1AD8DA11" w14:textId="77777777" w:rsidR="00C24E65" w:rsidRPr="00C24E65" w:rsidRDefault="00C24E65" w:rsidP="00C24E65">
      <w:pPr>
        <w:spacing w:after="0"/>
        <w:rPr>
          <w:rFonts w:ascii="Garamond" w:hAnsi="Garamond"/>
          <w:sz w:val="6"/>
          <w:szCs w:val="6"/>
        </w:rPr>
      </w:pPr>
    </w:p>
    <w:tbl>
      <w:tblPr>
        <w:tblStyle w:val="TableGrid"/>
        <w:tblW w:w="10488" w:type="dxa"/>
        <w:tblInd w:w="-5" w:type="dxa"/>
        <w:tblLook w:val="04A0" w:firstRow="1" w:lastRow="0" w:firstColumn="1" w:lastColumn="0" w:noHBand="0" w:noVBand="1"/>
      </w:tblPr>
      <w:tblGrid>
        <w:gridCol w:w="1927"/>
        <w:gridCol w:w="6862"/>
        <w:gridCol w:w="1699"/>
      </w:tblGrid>
      <w:tr w:rsidR="00112AB4" w14:paraId="06DFDE1A" w14:textId="77777777" w:rsidTr="00976534">
        <w:tc>
          <w:tcPr>
            <w:tcW w:w="10488" w:type="dxa"/>
            <w:gridSpan w:val="3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14:paraId="0C3275DA" w14:textId="77777777" w:rsidR="00112AB4" w:rsidRPr="008226B4" w:rsidRDefault="00112AB4" w:rsidP="00112AB4">
            <w:pPr>
              <w:pStyle w:val="NoSpacing"/>
              <w:rPr>
                <w:rFonts w:ascii="Garamond" w:hAnsi="Garamond"/>
                <w:b/>
                <w:sz w:val="20"/>
                <w:szCs w:val="20"/>
              </w:rPr>
            </w:pPr>
            <w:r w:rsidRPr="008226B4">
              <w:rPr>
                <w:rFonts w:ascii="Garamond" w:hAnsi="Garamond"/>
                <w:b/>
                <w:sz w:val="20"/>
                <w:szCs w:val="20"/>
              </w:rPr>
              <w:t>ACADEMIC PROJECTS</w:t>
            </w:r>
          </w:p>
        </w:tc>
      </w:tr>
      <w:tr w:rsidR="00976534" w14:paraId="04CC65B5" w14:textId="77777777" w:rsidTr="002B1487">
        <w:trPr>
          <w:trHeight w:val="227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BDBDB" w:themeFill="accent3" w:themeFillTint="66"/>
          </w:tcPr>
          <w:p w14:paraId="55583DDF" w14:textId="77777777" w:rsidR="00976534" w:rsidRPr="008226B4" w:rsidRDefault="00976534" w:rsidP="00976534">
            <w:pPr>
              <w:pStyle w:val="NoSpacing"/>
              <w:tabs>
                <w:tab w:val="left" w:pos="3885"/>
              </w:tabs>
              <w:ind w:right="-1385"/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bookmarkStart w:id="3" w:name="_Hlk139756218"/>
            <w:r w:rsidRPr="008226B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Indian Institute of Management, Sirmaur                                                                            </w:t>
            </w:r>
            <w:r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        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354A7738" w14:textId="77777777" w:rsidR="00976534" w:rsidRPr="008226B4" w:rsidRDefault="00976534" w:rsidP="00976534">
            <w:pPr>
              <w:pStyle w:val="NoSpacing"/>
              <w:tabs>
                <w:tab w:val="left" w:pos="3885"/>
              </w:tabs>
              <w:jc w:val="right"/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Aug ′22 - Sep ′22</w:t>
            </w:r>
          </w:p>
        </w:tc>
      </w:tr>
      <w:bookmarkEnd w:id="3"/>
      <w:tr w:rsidR="00112AB4" w14:paraId="3A0A6B21" w14:textId="77777777" w:rsidTr="00976534">
        <w:trPr>
          <w:trHeight w:val="251"/>
        </w:trPr>
        <w:tc>
          <w:tcPr>
            <w:tcW w:w="1927" w:type="dxa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066735F" w14:textId="77777777" w:rsidR="00112AB4" w:rsidRPr="008226B4" w:rsidRDefault="003A392A" w:rsidP="00112AB4">
            <w:pPr>
              <w:pStyle w:val="NoSpacing"/>
              <w:jc w:val="center"/>
              <w:rPr>
                <w:rFonts w:ascii="Garamond" w:hAnsi="Garamond"/>
                <w:b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bCs/>
                <w:sz w:val="20"/>
                <w:szCs w:val="20"/>
              </w:rPr>
              <w:t>Project Title/ Project Objective</w:t>
            </w:r>
          </w:p>
        </w:tc>
        <w:tc>
          <w:tcPr>
            <w:tcW w:w="8561" w:type="dxa"/>
            <w:gridSpan w:val="2"/>
            <w:tcBorders>
              <w:top w:val="single" w:sz="4" w:space="0" w:color="auto"/>
            </w:tcBorders>
          </w:tcPr>
          <w:p w14:paraId="6564DA34" w14:textId="77777777" w:rsidR="00112AB4" w:rsidRPr="008226B4" w:rsidRDefault="00112AB4" w:rsidP="001F7542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</w:p>
          <w:p w14:paraId="6913DCCC" w14:textId="77777777" w:rsidR="00333967" w:rsidRPr="008226B4" w:rsidRDefault="00333967" w:rsidP="001F7542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</w:p>
        </w:tc>
      </w:tr>
      <w:tr w:rsidR="00976534" w:rsidRPr="008226B4" w14:paraId="3AAFFF41" w14:textId="77777777" w:rsidTr="002B1487">
        <w:trPr>
          <w:trHeight w:val="227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BDBDB" w:themeFill="accent3" w:themeFillTint="66"/>
          </w:tcPr>
          <w:p w14:paraId="3CBCB5D8" w14:textId="77777777" w:rsidR="00976534" w:rsidRPr="008226B4" w:rsidRDefault="00976534" w:rsidP="00976534">
            <w:pPr>
              <w:pStyle w:val="NoSpacing"/>
              <w:tabs>
                <w:tab w:val="left" w:pos="3885"/>
              </w:tabs>
              <w:ind w:right="-1385"/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Indian Institute of Management, Sirmaur                                                                            </w:t>
            </w:r>
            <w:r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        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2E98E5AE" w14:textId="77777777" w:rsidR="00976534" w:rsidRPr="008226B4" w:rsidRDefault="00976534">
            <w:pPr>
              <w:pStyle w:val="NoSpacing"/>
              <w:tabs>
                <w:tab w:val="left" w:pos="3885"/>
              </w:tabs>
              <w:jc w:val="right"/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Aug ′22 - Sep ′22</w:t>
            </w:r>
          </w:p>
        </w:tc>
      </w:tr>
      <w:tr w:rsidR="00112AB4" w14:paraId="421A4DA7" w14:textId="77777777" w:rsidTr="001F7542">
        <w:trPr>
          <w:trHeight w:val="106"/>
        </w:trPr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0CE03F8D" w14:textId="77777777" w:rsidR="00112AB4" w:rsidRPr="008226B4" w:rsidRDefault="00366BBB" w:rsidP="00112AB4">
            <w:pPr>
              <w:pStyle w:val="NoSpacing"/>
              <w:jc w:val="center"/>
              <w:rPr>
                <w:rFonts w:ascii="Garamond" w:hAnsi="Garamond"/>
                <w:b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/>
                <w:b/>
                <w:bCs/>
                <w:sz w:val="20"/>
                <w:szCs w:val="20"/>
              </w:rPr>
              <w:t>Project Title/ Project Objective</w:t>
            </w:r>
          </w:p>
        </w:tc>
        <w:tc>
          <w:tcPr>
            <w:tcW w:w="8561" w:type="dxa"/>
            <w:gridSpan w:val="2"/>
          </w:tcPr>
          <w:p w14:paraId="11F2BD05" w14:textId="77777777" w:rsidR="00112AB4" w:rsidRPr="008226B4" w:rsidRDefault="00112AB4" w:rsidP="001F7542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</w:p>
          <w:p w14:paraId="284A3685" w14:textId="77777777" w:rsidR="00333967" w:rsidRPr="008226B4" w:rsidRDefault="00333967" w:rsidP="001F7542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</w:p>
        </w:tc>
      </w:tr>
    </w:tbl>
    <w:p w14:paraId="0621E87F" w14:textId="77777777" w:rsidR="00C24E65" w:rsidRPr="00C24E65" w:rsidRDefault="00C24E65" w:rsidP="00C24E65">
      <w:pPr>
        <w:spacing w:after="0"/>
        <w:rPr>
          <w:rFonts w:ascii="Garamond" w:hAnsi="Garamond"/>
          <w:sz w:val="6"/>
          <w:szCs w:val="6"/>
        </w:rPr>
      </w:pPr>
    </w:p>
    <w:tbl>
      <w:tblPr>
        <w:tblStyle w:val="TableGrid"/>
        <w:tblW w:w="10484" w:type="dxa"/>
        <w:tblInd w:w="-5" w:type="dxa"/>
        <w:tblLook w:val="04A0" w:firstRow="1" w:lastRow="0" w:firstColumn="1" w:lastColumn="0" w:noHBand="0" w:noVBand="1"/>
      </w:tblPr>
      <w:tblGrid>
        <w:gridCol w:w="1927"/>
        <w:gridCol w:w="2136"/>
        <w:gridCol w:w="2137"/>
        <w:gridCol w:w="2143"/>
        <w:gridCol w:w="2141"/>
      </w:tblGrid>
      <w:tr w:rsidR="00112AB4" w14:paraId="1CFE0814" w14:textId="77777777" w:rsidTr="00815571">
        <w:tc>
          <w:tcPr>
            <w:tcW w:w="10484" w:type="dxa"/>
            <w:gridSpan w:val="5"/>
            <w:shd w:val="clear" w:color="auto" w:fill="A6A6A6" w:themeFill="background1" w:themeFillShade="A6"/>
          </w:tcPr>
          <w:p w14:paraId="5DE10808" w14:textId="77777777" w:rsidR="00112AB4" w:rsidRPr="008226B4" w:rsidRDefault="00112AB4" w:rsidP="00112AB4">
            <w:pPr>
              <w:pStyle w:val="NoSpacing"/>
              <w:rPr>
                <w:rFonts w:ascii="Garamond" w:hAnsi="Garamond"/>
                <w:b/>
                <w:sz w:val="20"/>
                <w:szCs w:val="20"/>
              </w:rPr>
            </w:pPr>
            <w:r w:rsidRPr="008226B4">
              <w:rPr>
                <w:rFonts w:ascii="Garamond" w:hAnsi="Garamond"/>
                <w:b/>
                <w:sz w:val="20"/>
                <w:szCs w:val="20"/>
              </w:rPr>
              <w:t>PROFESSIONAL SKILLS</w:t>
            </w:r>
          </w:p>
        </w:tc>
      </w:tr>
      <w:tr w:rsidR="00815571" w:rsidRPr="008226B4" w14:paraId="3D37A2B3" w14:textId="77777777" w:rsidTr="00815571">
        <w:trPr>
          <w:trHeight w:val="20"/>
        </w:trPr>
        <w:tc>
          <w:tcPr>
            <w:tcW w:w="1927" w:type="dxa"/>
            <w:vAlign w:val="center"/>
          </w:tcPr>
          <w:p w14:paraId="66D95F3C" w14:textId="77777777" w:rsidR="00815571" w:rsidRPr="008226B4" w:rsidRDefault="00815571">
            <w:pPr>
              <w:pStyle w:val="ListParagraph"/>
              <w:spacing w:after="0"/>
              <w:ind w:left="0"/>
              <w:jc w:val="center"/>
              <w:rPr>
                <w:rFonts w:ascii="Garamond" w:hAnsi="Garamond" w:cs="Arial"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 w:cs="Arial"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2136" w:type="dxa"/>
            <w:vAlign w:val="center"/>
          </w:tcPr>
          <w:p w14:paraId="3C276CB2" w14:textId="77777777" w:rsidR="00815571" w:rsidRPr="008226B4" w:rsidRDefault="00815571">
            <w:pPr>
              <w:pStyle w:val="ListParagraph"/>
              <w:spacing w:after="0"/>
              <w:ind w:left="0"/>
              <w:jc w:val="center"/>
              <w:rPr>
                <w:rFonts w:ascii="Garamond" w:hAnsi="Garamond" w:cs="Arial"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 w:cs="Arial"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2137" w:type="dxa"/>
            <w:vAlign w:val="center"/>
          </w:tcPr>
          <w:p w14:paraId="4F81B1B8" w14:textId="77777777" w:rsidR="00815571" w:rsidRPr="008226B4" w:rsidRDefault="00815571">
            <w:pPr>
              <w:pStyle w:val="ListParagraph"/>
              <w:spacing w:after="0"/>
              <w:ind w:left="0"/>
              <w:jc w:val="center"/>
              <w:rPr>
                <w:rFonts w:ascii="Garamond" w:hAnsi="Garamond" w:cs="Arial"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 w:cs="Arial"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2143" w:type="dxa"/>
            <w:vAlign w:val="center"/>
          </w:tcPr>
          <w:p w14:paraId="3D8BBD81" w14:textId="77777777" w:rsidR="00815571" w:rsidRPr="008226B4" w:rsidRDefault="00815571">
            <w:pPr>
              <w:pStyle w:val="ListParagraph"/>
              <w:spacing w:after="0"/>
              <w:ind w:left="0"/>
              <w:jc w:val="center"/>
              <w:rPr>
                <w:rFonts w:ascii="Garamond" w:hAnsi="Garamond" w:cs="Arial"/>
                <w:bCs/>
                <w:sz w:val="20"/>
                <w:szCs w:val="20"/>
              </w:rPr>
            </w:pPr>
            <w:r w:rsidRPr="008226B4">
              <w:rPr>
                <w:rFonts w:ascii="Garamond" w:hAnsi="Garamond" w:cs="Arial"/>
                <w:bCs/>
                <w:sz w:val="20"/>
                <w:szCs w:val="20"/>
              </w:rPr>
              <w:t>4</w:t>
            </w:r>
          </w:p>
        </w:tc>
        <w:tc>
          <w:tcPr>
            <w:tcW w:w="2141" w:type="dxa"/>
            <w:vAlign w:val="center"/>
          </w:tcPr>
          <w:p w14:paraId="34F1D9A7" w14:textId="77777777" w:rsidR="00815571" w:rsidRPr="008226B4" w:rsidRDefault="00815571">
            <w:pPr>
              <w:pStyle w:val="ListParagraph"/>
              <w:spacing w:after="0"/>
              <w:ind w:left="0"/>
              <w:jc w:val="center"/>
              <w:rPr>
                <w:rFonts w:ascii="Garamond" w:hAnsi="Garamond" w:cs="Arial"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 w:cs="Arial"/>
                <w:bCs/>
                <w:sz w:val="20"/>
                <w:szCs w:val="20"/>
                <w:lang w:val="en-US"/>
              </w:rPr>
              <w:t>5</w:t>
            </w:r>
          </w:p>
        </w:tc>
      </w:tr>
    </w:tbl>
    <w:p w14:paraId="3598783C" w14:textId="77777777" w:rsidR="00C24E65" w:rsidRDefault="00C24E65" w:rsidP="00C24E65">
      <w:pPr>
        <w:spacing w:after="0"/>
        <w:rPr>
          <w:rFonts w:ascii="Garamond" w:hAnsi="Garamond"/>
          <w:sz w:val="6"/>
          <w:szCs w:val="6"/>
        </w:rPr>
      </w:pPr>
    </w:p>
    <w:tbl>
      <w:tblPr>
        <w:tblStyle w:val="TableGrid"/>
        <w:tblW w:w="10488" w:type="dxa"/>
        <w:tblInd w:w="-5" w:type="dxa"/>
        <w:tblLook w:val="04A0" w:firstRow="1" w:lastRow="0" w:firstColumn="1" w:lastColumn="0" w:noHBand="0" w:noVBand="1"/>
      </w:tblPr>
      <w:tblGrid>
        <w:gridCol w:w="1927"/>
        <w:gridCol w:w="8561"/>
      </w:tblGrid>
      <w:tr w:rsidR="0041396D" w14:paraId="03571ADF" w14:textId="77777777">
        <w:trPr>
          <w:trHeight w:val="112"/>
        </w:trPr>
        <w:tc>
          <w:tcPr>
            <w:tcW w:w="10488" w:type="dxa"/>
            <w:gridSpan w:val="2"/>
            <w:shd w:val="clear" w:color="auto" w:fill="A6A6A6" w:themeFill="background1" w:themeFillShade="A6"/>
          </w:tcPr>
          <w:p w14:paraId="0686FAFB" w14:textId="77777777" w:rsidR="0041396D" w:rsidRPr="0041396D" w:rsidRDefault="0041396D">
            <w:pPr>
              <w:pStyle w:val="NoSpacing"/>
              <w:rPr>
                <w:rFonts w:ascii="Garamond" w:hAnsi="Garamond"/>
                <w:b/>
                <w:sz w:val="20"/>
                <w:szCs w:val="20"/>
              </w:rPr>
            </w:pPr>
            <w:r w:rsidRPr="0041396D">
              <w:rPr>
                <w:rFonts w:ascii="Garamond" w:hAnsi="Garamond"/>
                <w:b/>
                <w:sz w:val="20"/>
                <w:szCs w:val="20"/>
              </w:rPr>
              <w:t>PROFESSIONAL CERTIFICATIONS</w:t>
            </w:r>
          </w:p>
        </w:tc>
      </w:tr>
      <w:tr w:rsidR="0041396D" w14:paraId="203F5BD1" w14:textId="77777777">
        <w:trPr>
          <w:trHeight w:val="20"/>
        </w:trPr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3FAE8C84" w14:textId="77777777" w:rsidR="0041396D" w:rsidRPr="001152B1" w:rsidRDefault="0041396D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</w:rPr>
            </w:pPr>
            <w:r w:rsidRPr="001152B1">
              <w:rPr>
                <w:rFonts w:ascii="Garamond" w:hAnsi="Garamond"/>
                <w:b/>
                <w:bCs/>
              </w:rPr>
              <w:t>Business Analysis</w:t>
            </w:r>
          </w:p>
        </w:tc>
        <w:tc>
          <w:tcPr>
            <w:tcW w:w="8561" w:type="dxa"/>
          </w:tcPr>
          <w:p w14:paraId="265183F0" w14:textId="77777777" w:rsidR="0041396D" w:rsidRPr="0041396D" w:rsidRDefault="0041396D" w:rsidP="0041396D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bCs/>
                <w:sz w:val="20"/>
                <w:szCs w:val="20"/>
              </w:rPr>
            </w:pPr>
            <w:r w:rsidRPr="0041396D">
              <w:rPr>
                <w:rFonts w:ascii="Garamond" w:hAnsi="Garamond"/>
                <w:sz w:val="20"/>
                <w:szCs w:val="20"/>
              </w:rPr>
              <w:t>Certification Program by Google Digital Garage to</w:t>
            </w:r>
            <w:r w:rsidRPr="0041396D">
              <w:rPr>
                <w:rFonts w:ascii="Garamond" w:hAnsi="Garamond"/>
                <w:bCs/>
                <w:sz w:val="20"/>
                <w:szCs w:val="20"/>
              </w:rPr>
              <w:t xml:space="preserve"> </w:t>
            </w:r>
          </w:p>
        </w:tc>
      </w:tr>
    </w:tbl>
    <w:p w14:paraId="026A5003" w14:textId="77777777" w:rsidR="00D4624C" w:rsidRPr="00C24E65" w:rsidRDefault="00D4624C" w:rsidP="00C24E65">
      <w:pPr>
        <w:spacing w:after="0"/>
        <w:rPr>
          <w:rFonts w:ascii="Garamond" w:hAnsi="Garamond"/>
          <w:sz w:val="6"/>
          <w:szCs w:val="6"/>
        </w:rPr>
      </w:pPr>
    </w:p>
    <w:tbl>
      <w:tblPr>
        <w:tblStyle w:val="TableGrid"/>
        <w:tblW w:w="10488" w:type="dxa"/>
        <w:tblInd w:w="-5" w:type="dxa"/>
        <w:tblLook w:val="04A0" w:firstRow="1" w:lastRow="0" w:firstColumn="1" w:lastColumn="0" w:noHBand="0" w:noVBand="1"/>
      </w:tblPr>
      <w:tblGrid>
        <w:gridCol w:w="1927"/>
        <w:gridCol w:w="8561"/>
      </w:tblGrid>
      <w:tr w:rsidR="00112AB4" w14:paraId="3D866402" w14:textId="77777777" w:rsidTr="00445932">
        <w:tc>
          <w:tcPr>
            <w:tcW w:w="10488" w:type="dxa"/>
            <w:gridSpan w:val="2"/>
            <w:shd w:val="clear" w:color="auto" w:fill="A6A6A6" w:themeFill="background1" w:themeFillShade="A6"/>
          </w:tcPr>
          <w:p w14:paraId="3D31E0B5" w14:textId="77777777" w:rsidR="00112AB4" w:rsidRPr="008226B4" w:rsidRDefault="00112AB4" w:rsidP="00112AB4">
            <w:pPr>
              <w:pStyle w:val="NoSpacing"/>
              <w:rPr>
                <w:rFonts w:ascii="Garamond" w:hAnsi="Garamond"/>
                <w:b/>
                <w:sz w:val="20"/>
                <w:szCs w:val="20"/>
              </w:rPr>
            </w:pPr>
            <w:r w:rsidRPr="008226B4">
              <w:rPr>
                <w:rFonts w:ascii="Garamond" w:hAnsi="Garamond"/>
                <w:b/>
                <w:sz w:val="20"/>
                <w:szCs w:val="20"/>
              </w:rPr>
              <w:t>POSITIONS OF RESPONSIBILITIES</w:t>
            </w:r>
          </w:p>
        </w:tc>
      </w:tr>
      <w:tr w:rsidR="00583385" w14:paraId="495EDAB8" w14:textId="77777777" w:rsidTr="001F7542">
        <w:trPr>
          <w:trHeight w:val="57"/>
        </w:trPr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67B77BEA" w14:textId="77777777" w:rsidR="00583385" w:rsidRPr="008226B4" w:rsidRDefault="00583385" w:rsidP="00583385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 w:cs="Arial"/>
                <w:b/>
                <w:sz w:val="20"/>
                <w:szCs w:val="20"/>
                <w:lang w:val="en-US"/>
              </w:rPr>
              <w:t>Committee/Club /Cell name</w:t>
            </w:r>
          </w:p>
          <w:p w14:paraId="05199C06" w14:textId="77777777" w:rsidR="00583385" w:rsidRPr="0083259B" w:rsidRDefault="00583385" w:rsidP="00583385">
            <w:pPr>
              <w:spacing w:after="0" w:line="240" w:lineRule="auto"/>
              <w:jc w:val="center"/>
              <w:rPr>
                <w:rFonts w:ascii="Garamond" w:hAnsi="Garamond" w:cs="Arial"/>
                <w:bCs/>
                <w:i/>
                <w:iCs/>
                <w:spacing w:val="-4"/>
                <w:sz w:val="20"/>
                <w:szCs w:val="20"/>
                <w:lang w:val="en-US"/>
              </w:rPr>
            </w:pPr>
            <w:r w:rsidRPr="0083259B">
              <w:rPr>
                <w:rFonts w:ascii="Garamond" w:hAnsi="Garamond" w:cs="Arial"/>
                <w:bCs/>
                <w:spacing w:val="-4"/>
                <w:sz w:val="20"/>
                <w:szCs w:val="20"/>
                <w:lang w:val="en-US"/>
              </w:rPr>
              <w:t>IIM Sirmaur (2022-23)</w:t>
            </w:r>
          </w:p>
        </w:tc>
        <w:tc>
          <w:tcPr>
            <w:tcW w:w="8561" w:type="dxa"/>
          </w:tcPr>
          <w:p w14:paraId="1B680321" w14:textId="77777777" w:rsidR="00583385" w:rsidRPr="00583385" w:rsidRDefault="00583385" w:rsidP="00583385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  <w:r w:rsidRPr="00583385">
              <w:rPr>
                <w:rFonts w:ascii="Garamond" w:hAnsi="Garamond"/>
                <w:sz w:val="20"/>
                <w:szCs w:val="20"/>
              </w:rPr>
              <w:t>Junior Coordinator for the team</w:t>
            </w:r>
          </w:p>
          <w:p w14:paraId="41648C15" w14:textId="004CD3FF" w:rsidR="00583385" w:rsidRPr="008226B4" w:rsidRDefault="00583385" w:rsidP="00583385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  <w:sz w:val="20"/>
                <w:szCs w:val="20"/>
              </w:rPr>
            </w:pPr>
            <w:r w:rsidRPr="00583385">
              <w:rPr>
                <w:rFonts w:ascii="Garamond" w:hAnsi="Garamond"/>
                <w:sz w:val="20"/>
                <w:szCs w:val="20"/>
              </w:rPr>
              <w:t>Coordinated for the event</w:t>
            </w:r>
          </w:p>
        </w:tc>
      </w:tr>
    </w:tbl>
    <w:p w14:paraId="56F99D8F" w14:textId="77777777" w:rsidR="00C24E65" w:rsidRPr="00C24E65" w:rsidRDefault="00C24E65" w:rsidP="00C24E65">
      <w:pPr>
        <w:spacing w:after="0"/>
        <w:rPr>
          <w:rFonts w:ascii="Garamond" w:hAnsi="Garamond"/>
          <w:sz w:val="6"/>
          <w:szCs w:val="6"/>
        </w:rPr>
      </w:pPr>
    </w:p>
    <w:tbl>
      <w:tblPr>
        <w:tblStyle w:val="TableGrid"/>
        <w:tblW w:w="10488" w:type="dxa"/>
        <w:tblInd w:w="-5" w:type="dxa"/>
        <w:tblLook w:val="04A0" w:firstRow="1" w:lastRow="0" w:firstColumn="1" w:lastColumn="0" w:noHBand="0" w:noVBand="1"/>
      </w:tblPr>
      <w:tblGrid>
        <w:gridCol w:w="1927"/>
        <w:gridCol w:w="7569"/>
        <w:gridCol w:w="992"/>
      </w:tblGrid>
      <w:tr w:rsidR="002D7197" w14:paraId="7DBC2C29" w14:textId="77777777" w:rsidTr="002B1487">
        <w:trPr>
          <w:trHeight w:val="227"/>
        </w:trPr>
        <w:tc>
          <w:tcPr>
            <w:tcW w:w="9496" w:type="dxa"/>
            <w:gridSpan w:val="2"/>
            <w:shd w:val="clear" w:color="auto" w:fill="A6A6A6" w:themeFill="background1" w:themeFillShade="A6"/>
          </w:tcPr>
          <w:p w14:paraId="12C785AD" w14:textId="77777777" w:rsidR="002D7197" w:rsidRPr="001152B1" w:rsidRDefault="002D7197">
            <w:pPr>
              <w:pStyle w:val="NoSpacing"/>
              <w:rPr>
                <w:rFonts w:ascii="Garamond" w:hAnsi="Garamond"/>
                <w:b/>
              </w:rPr>
            </w:pPr>
            <w:r w:rsidRPr="009D6B1F">
              <w:rPr>
                <w:rFonts w:ascii="Garamond" w:hAnsi="Garamond"/>
                <w:b/>
                <w:sz w:val="20"/>
                <w:szCs w:val="20"/>
              </w:rPr>
              <w:t>EXTRACURRICULAR ACTIVITIES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14:paraId="0B600568" w14:textId="77777777" w:rsidR="002D7197" w:rsidRPr="001152B1" w:rsidRDefault="002D7197">
            <w:pPr>
              <w:pStyle w:val="NoSpacing"/>
              <w:jc w:val="center"/>
              <w:rPr>
                <w:rFonts w:ascii="Garamond" w:hAnsi="Garamond"/>
                <w:b/>
                <w:lang w:val="en-US"/>
              </w:rPr>
            </w:pPr>
            <w:r w:rsidRPr="001152B1">
              <w:rPr>
                <w:rFonts w:ascii="Garamond" w:hAnsi="Garamond"/>
                <w:b/>
                <w:lang w:val="en-US"/>
              </w:rPr>
              <w:t>YEAR</w:t>
            </w:r>
          </w:p>
        </w:tc>
      </w:tr>
      <w:tr w:rsidR="002D7197" w14:paraId="2D25C7AA" w14:textId="77777777">
        <w:trPr>
          <w:trHeight w:val="20"/>
        </w:trPr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36F728BE" w14:textId="77777777" w:rsidR="002D7197" w:rsidRPr="001152B1" w:rsidRDefault="002D7197">
            <w:pPr>
              <w:spacing w:after="0" w:line="240" w:lineRule="auto"/>
              <w:jc w:val="center"/>
              <w:rPr>
                <w:rFonts w:ascii="Garamond" w:hAnsi="Garamond" w:cs="Arial"/>
                <w:b/>
                <w:lang w:val="en-US"/>
              </w:rPr>
            </w:pPr>
            <w:r>
              <w:rPr>
                <w:rFonts w:ascii="Garamond" w:hAnsi="Garamond" w:cs="Arial"/>
                <w:b/>
                <w:lang w:val="en-US"/>
              </w:rPr>
              <w:t>Volunteer</w:t>
            </w:r>
          </w:p>
        </w:tc>
        <w:tc>
          <w:tcPr>
            <w:tcW w:w="7569" w:type="dxa"/>
          </w:tcPr>
          <w:p w14:paraId="42E2C0A3" w14:textId="710774D1" w:rsidR="002D7197" w:rsidRPr="00C138BD" w:rsidRDefault="00C138BD">
            <w:pPr>
              <w:pStyle w:val="NoSpacing"/>
              <w:numPr>
                <w:ilvl w:val="0"/>
                <w:numId w:val="4"/>
              </w:numPr>
              <w:ind w:left="178" w:hanging="178"/>
              <w:jc w:val="both"/>
              <w:rPr>
                <w:rFonts w:ascii="Garamond" w:hAnsi="Garamond"/>
                <w:sz w:val="20"/>
                <w:szCs w:val="20"/>
              </w:rPr>
            </w:pPr>
            <w:r w:rsidRPr="00C138BD"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Won</w:t>
            </w:r>
            <w:r w:rsidRPr="00C138BD"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 xml:space="preserve"> a </w:t>
            </w:r>
            <w:r w:rsidRPr="00C138BD"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national</w:t>
            </w:r>
            <w:r w:rsidRPr="00C138BD"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 xml:space="preserve"> case competition hosted by </w:t>
            </w:r>
            <w:r w:rsidRPr="00C138BD"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KIIT School of Management</w:t>
            </w:r>
            <w:r w:rsidRPr="00C138BD"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 xml:space="preserve"> among </w:t>
            </w:r>
            <w:r w:rsidRPr="00C138BD"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600+</w:t>
            </w:r>
            <w:r w:rsidRPr="00C138BD"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 xml:space="preserve"> teams from </w:t>
            </w:r>
            <w:r w:rsidRPr="00C138BD"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8 IIMs</w:t>
            </w:r>
            <w:r w:rsidRPr="00C138BD"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 xml:space="preserve">, </w:t>
            </w:r>
            <w:r w:rsidRPr="00C138BD"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5 IITs,</w:t>
            </w:r>
            <w:r w:rsidRPr="00C138BD"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 xml:space="preserve"> </w:t>
            </w:r>
            <w:r w:rsidRPr="00C138BD"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4 NITs</w:t>
            </w:r>
            <w:r w:rsidRPr="00C138BD"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 xml:space="preserve">, </w:t>
            </w:r>
            <w:r w:rsidRPr="00C138BD"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University of Essex</w:t>
            </w:r>
            <w:r w:rsidRPr="00C138BD"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 xml:space="preserve">, </w:t>
            </w:r>
            <w:r w:rsidRPr="00C138BD"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XLRI</w:t>
            </w:r>
            <w:r w:rsidRPr="00C138BD"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 xml:space="preserve">, </w:t>
            </w:r>
            <w:r w:rsidRPr="00C138BD">
              <w:rPr>
                <w:rFonts w:ascii="Garamond" w:eastAsia="Garamond" w:hAnsi="Garamond" w:cs="Garamond"/>
                <w:b/>
                <w:bCs/>
                <w:color w:val="000000"/>
                <w:sz w:val="20"/>
                <w:szCs w:val="20"/>
              </w:rPr>
              <w:t>Symbiosis</w:t>
            </w:r>
          </w:p>
        </w:tc>
        <w:tc>
          <w:tcPr>
            <w:tcW w:w="992" w:type="dxa"/>
            <w:vAlign w:val="center"/>
          </w:tcPr>
          <w:p w14:paraId="10050F39" w14:textId="77777777" w:rsidR="002D7197" w:rsidRPr="001152B1" w:rsidRDefault="002D7197">
            <w:pPr>
              <w:spacing w:after="0" w:line="240" w:lineRule="auto"/>
              <w:jc w:val="center"/>
              <w:rPr>
                <w:rFonts w:ascii="Garamond" w:hAnsi="Garamond" w:cs="Arial"/>
                <w:lang w:val="en-US"/>
              </w:rPr>
            </w:pPr>
            <w:r>
              <w:rPr>
                <w:rFonts w:ascii="Garamond" w:hAnsi="Garamond" w:cs="Arial"/>
                <w:lang w:val="en-US"/>
              </w:rPr>
              <w:t>2021</w:t>
            </w:r>
          </w:p>
        </w:tc>
      </w:tr>
    </w:tbl>
    <w:p w14:paraId="76CC32D8" w14:textId="77777777" w:rsidR="002D7197" w:rsidRPr="00C24E65" w:rsidRDefault="002D7197" w:rsidP="00C24E65">
      <w:pPr>
        <w:spacing w:after="0"/>
        <w:rPr>
          <w:rFonts w:ascii="Garamond" w:hAnsi="Garamond"/>
          <w:sz w:val="6"/>
          <w:szCs w:val="6"/>
        </w:rPr>
      </w:pPr>
    </w:p>
    <w:tbl>
      <w:tblPr>
        <w:tblStyle w:val="TableGrid"/>
        <w:tblW w:w="10491" w:type="dxa"/>
        <w:tblInd w:w="-5" w:type="dxa"/>
        <w:tblLook w:val="04A0" w:firstRow="1" w:lastRow="0" w:firstColumn="1" w:lastColumn="0" w:noHBand="0" w:noVBand="1"/>
      </w:tblPr>
      <w:tblGrid>
        <w:gridCol w:w="1927"/>
        <w:gridCol w:w="2143"/>
        <w:gridCol w:w="2137"/>
        <w:gridCol w:w="2143"/>
        <w:gridCol w:w="2141"/>
      </w:tblGrid>
      <w:tr w:rsidR="00112AB4" w14:paraId="7F8B4685" w14:textId="77777777" w:rsidTr="00815571">
        <w:tc>
          <w:tcPr>
            <w:tcW w:w="10490" w:type="dxa"/>
            <w:gridSpan w:val="5"/>
            <w:shd w:val="clear" w:color="auto" w:fill="A6A6A6" w:themeFill="background1" w:themeFillShade="A6"/>
          </w:tcPr>
          <w:p w14:paraId="0E1CBCFF" w14:textId="77777777" w:rsidR="00112AB4" w:rsidRPr="008226B4" w:rsidRDefault="00112AB4" w:rsidP="00112AB4">
            <w:pPr>
              <w:pStyle w:val="NoSpacing"/>
              <w:rPr>
                <w:rFonts w:ascii="Garamond" w:hAnsi="Garamond"/>
                <w:b/>
                <w:sz w:val="20"/>
                <w:szCs w:val="20"/>
              </w:rPr>
            </w:pPr>
            <w:r w:rsidRPr="008226B4">
              <w:rPr>
                <w:rFonts w:ascii="Garamond" w:hAnsi="Garamond"/>
                <w:b/>
                <w:sz w:val="20"/>
                <w:szCs w:val="20"/>
              </w:rPr>
              <w:t>OTHER INTERESTS</w:t>
            </w:r>
          </w:p>
        </w:tc>
      </w:tr>
      <w:tr w:rsidR="00112AB4" w:rsidRPr="001F7542" w14:paraId="46D51A46" w14:textId="77777777" w:rsidTr="00815571">
        <w:trPr>
          <w:trHeight w:val="20"/>
        </w:trPr>
        <w:tc>
          <w:tcPr>
            <w:tcW w:w="1927" w:type="dxa"/>
            <w:vAlign w:val="center"/>
          </w:tcPr>
          <w:p w14:paraId="1D1D4BE3" w14:textId="77777777" w:rsidR="00112AB4" w:rsidRPr="008226B4" w:rsidRDefault="00333967" w:rsidP="005636EB">
            <w:pPr>
              <w:pStyle w:val="ListParagraph"/>
              <w:spacing w:after="0"/>
              <w:ind w:left="0"/>
              <w:jc w:val="center"/>
              <w:rPr>
                <w:rFonts w:ascii="Garamond" w:hAnsi="Garamond" w:cs="Arial"/>
                <w:bCs/>
                <w:sz w:val="20"/>
                <w:szCs w:val="20"/>
                <w:lang w:val="en-US"/>
              </w:rPr>
            </w:pPr>
            <w:bookmarkStart w:id="4" w:name="_Hlk140499167"/>
            <w:r w:rsidRPr="008226B4">
              <w:rPr>
                <w:rFonts w:ascii="Garamond" w:hAnsi="Garamond" w:cs="Arial"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2143" w:type="dxa"/>
            <w:vAlign w:val="center"/>
          </w:tcPr>
          <w:p w14:paraId="07F508C7" w14:textId="77777777" w:rsidR="00112AB4" w:rsidRPr="008226B4" w:rsidRDefault="00333967" w:rsidP="005636EB">
            <w:pPr>
              <w:pStyle w:val="ListParagraph"/>
              <w:spacing w:after="0"/>
              <w:ind w:left="0"/>
              <w:jc w:val="center"/>
              <w:rPr>
                <w:rFonts w:ascii="Garamond" w:hAnsi="Garamond" w:cs="Arial"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 w:cs="Arial"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2137" w:type="dxa"/>
            <w:vAlign w:val="center"/>
          </w:tcPr>
          <w:p w14:paraId="5E5E6E71" w14:textId="77777777" w:rsidR="00112AB4" w:rsidRPr="008226B4" w:rsidRDefault="00333967" w:rsidP="005636EB">
            <w:pPr>
              <w:pStyle w:val="ListParagraph"/>
              <w:spacing w:after="0"/>
              <w:ind w:left="0"/>
              <w:jc w:val="center"/>
              <w:rPr>
                <w:rFonts w:ascii="Garamond" w:hAnsi="Garamond" w:cs="Arial"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 w:cs="Arial"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2143" w:type="dxa"/>
            <w:vAlign w:val="center"/>
          </w:tcPr>
          <w:p w14:paraId="67BFCF12" w14:textId="0C7DD8A7" w:rsidR="00112AB4" w:rsidRPr="008226B4" w:rsidRDefault="00333967" w:rsidP="005636EB">
            <w:pPr>
              <w:pStyle w:val="ListParagraph"/>
              <w:spacing w:after="0"/>
              <w:ind w:left="0"/>
              <w:jc w:val="center"/>
              <w:rPr>
                <w:rFonts w:ascii="Garamond" w:hAnsi="Garamond" w:cs="Arial"/>
                <w:bCs/>
                <w:sz w:val="20"/>
                <w:szCs w:val="20"/>
              </w:rPr>
            </w:pPr>
            <w:r w:rsidRPr="008226B4">
              <w:rPr>
                <w:rFonts w:ascii="Garamond" w:hAnsi="Garamond" w:cs="Arial"/>
                <w:bCs/>
                <w:sz w:val="20"/>
                <w:szCs w:val="20"/>
              </w:rPr>
              <w:t>4</w:t>
            </w:r>
          </w:p>
        </w:tc>
        <w:tc>
          <w:tcPr>
            <w:tcW w:w="2141" w:type="dxa"/>
            <w:vAlign w:val="center"/>
          </w:tcPr>
          <w:p w14:paraId="4477E691" w14:textId="77777777" w:rsidR="00112AB4" w:rsidRPr="008226B4" w:rsidRDefault="00333967" w:rsidP="005636EB">
            <w:pPr>
              <w:pStyle w:val="ListParagraph"/>
              <w:spacing w:after="0"/>
              <w:ind w:left="0"/>
              <w:jc w:val="center"/>
              <w:rPr>
                <w:rFonts w:ascii="Garamond" w:hAnsi="Garamond" w:cs="Arial"/>
                <w:bCs/>
                <w:sz w:val="20"/>
                <w:szCs w:val="20"/>
                <w:lang w:val="en-US"/>
              </w:rPr>
            </w:pPr>
            <w:r w:rsidRPr="008226B4">
              <w:rPr>
                <w:rFonts w:ascii="Garamond" w:hAnsi="Garamond" w:cs="Arial"/>
                <w:bCs/>
                <w:sz w:val="20"/>
                <w:szCs w:val="20"/>
                <w:lang w:val="en-US"/>
              </w:rPr>
              <w:t>5</w:t>
            </w:r>
          </w:p>
        </w:tc>
      </w:tr>
    </w:tbl>
    <w:bookmarkEnd w:id="4"/>
    <w:p w14:paraId="785DC1D9" w14:textId="3C15E49D" w:rsidR="00DC2EEF" w:rsidRDefault="00243E96" w:rsidP="006911A9">
      <w:pPr>
        <w:rPr>
          <w:rFonts w:ascii="Garamond" w:hAnsi="Garamond"/>
          <w:sz w:val="2"/>
          <w:szCs w:val="2"/>
        </w:rPr>
      </w:pPr>
      <w:r w:rsidRPr="003A392A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AA2618" wp14:editId="7138900A">
                <wp:simplePos x="0" y="0"/>
                <wp:positionH relativeFrom="margin">
                  <wp:posOffset>-635</wp:posOffset>
                </wp:positionH>
                <wp:positionV relativeFrom="paragraph">
                  <wp:posOffset>87630</wp:posOffset>
                </wp:positionV>
                <wp:extent cx="6660000" cy="7620"/>
                <wp:effectExtent l="0" t="0" r="2667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000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E159FD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6.9pt" to="524.3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449C12F1" w14:textId="77777777" w:rsidR="00693958" w:rsidRPr="00693958" w:rsidRDefault="00693958" w:rsidP="00693958">
      <w:pPr>
        <w:rPr>
          <w:rFonts w:ascii="Garamond" w:hAnsi="Garamond"/>
          <w:sz w:val="2"/>
          <w:szCs w:val="2"/>
        </w:rPr>
      </w:pPr>
    </w:p>
    <w:p w14:paraId="4521B97C" w14:textId="77777777" w:rsidR="00693958" w:rsidRPr="00693958" w:rsidRDefault="00693958" w:rsidP="00693958">
      <w:pPr>
        <w:rPr>
          <w:rFonts w:ascii="Garamond" w:hAnsi="Garamond"/>
          <w:sz w:val="2"/>
          <w:szCs w:val="2"/>
        </w:rPr>
      </w:pPr>
    </w:p>
    <w:p w14:paraId="5419CBD8" w14:textId="77777777" w:rsidR="00693958" w:rsidRPr="00693958" w:rsidRDefault="00693958" w:rsidP="00693958">
      <w:pPr>
        <w:rPr>
          <w:rFonts w:ascii="Garamond" w:hAnsi="Garamond"/>
          <w:sz w:val="2"/>
          <w:szCs w:val="2"/>
        </w:rPr>
      </w:pPr>
    </w:p>
    <w:p w14:paraId="3876E910" w14:textId="77777777" w:rsidR="00693958" w:rsidRPr="00693958" w:rsidRDefault="00693958" w:rsidP="00693958">
      <w:pPr>
        <w:rPr>
          <w:rFonts w:ascii="Garamond" w:hAnsi="Garamond"/>
          <w:sz w:val="2"/>
          <w:szCs w:val="2"/>
        </w:rPr>
      </w:pPr>
    </w:p>
    <w:p w14:paraId="27CDBEF7" w14:textId="77777777" w:rsidR="00693958" w:rsidRPr="00693958" w:rsidRDefault="00693958" w:rsidP="00693958">
      <w:pPr>
        <w:rPr>
          <w:rFonts w:ascii="Garamond" w:hAnsi="Garamond"/>
          <w:sz w:val="2"/>
          <w:szCs w:val="2"/>
        </w:rPr>
      </w:pPr>
    </w:p>
    <w:p w14:paraId="47BF0DAA" w14:textId="77777777" w:rsidR="00693958" w:rsidRPr="00693958" w:rsidRDefault="00693958" w:rsidP="00693958">
      <w:pPr>
        <w:jc w:val="right"/>
        <w:rPr>
          <w:rFonts w:ascii="Garamond" w:hAnsi="Garamond"/>
          <w:sz w:val="2"/>
          <w:szCs w:val="2"/>
        </w:rPr>
      </w:pPr>
    </w:p>
    <w:sectPr w:rsidR="00693958" w:rsidRPr="00693958" w:rsidSect="00D30E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1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FFC2C" w14:textId="77777777" w:rsidR="00A4319B" w:rsidRDefault="00A4319B">
      <w:pPr>
        <w:spacing w:line="240" w:lineRule="auto"/>
      </w:pPr>
      <w:r>
        <w:separator/>
      </w:r>
    </w:p>
  </w:endnote>
  <w:endnote w:type="continuationSeparator" w:id="0">
    <w:p w14:paraId="50A0F1CE" w14:textId="77777777" w:rsidR="00A4319B" w:rsidRDefault="00A431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4178B" w14:textId="77777777" w:rsidR="00D078D3" w:rsidRDefault="00D078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467B6" w14:textId="5FB9BFB8" w:rsidR="00F224C5" w:rsidRDefault="00E1156A">
    <w:pPr>
      <w:pStyle w:val="Footer"/>
    </w:pPr>
    <w:r>
      <w:t>Email:</w:t>
    </w:r>
    <w:r>
      <w:rPr>
        <w:rFonts w:ascii="Helvetica" w:hAnsi="Helvetica" w:cs="Helvetica"/>
        <w:color w:val="5F6368"/>
        <w:sz w:val="21"/>
        <w:szCs w:val="21"/>
        <w:shd w:val="clear" w:color="auto" w:fill="FFFFFF"/>
      </w:rPr>
      <w:t xml:space="preserve"> </w:t>
    </w:r>
    <w:r w:rsidR="00C611D9">
      <w:t>placements</w:t>
    </w:r>
    <w:r w:rsidR="006B23C7" w:rsidRPr="006B23C7">
      <w:t>@iimsirmaur.ac.in</w:t>
    </w:r>
    <w:r>
      <w:tab/>
      <w:t xml:space="preserve">                           </w:t>
    </w:r>
    <w:r>
      <w:tab/>
      <w:t xml:space="preserve">                                                     </w:t>
    </w:r>
    <w:r w:rsidR="00C3000B">
      <w:t xml:space="preserve"> </w:t>
    </w:r>
    <w:r>
      <w:t xml:space="preserve">Ph.: </w:t>
    </w:r>
    <w:r w:rsidR="006B23C7" w:rsidRPr="006B23C7">
      <w:t xml:space="preserve">+91 </w:t>
    </w:r>
    <w:r w:rsidR="00D078D3" w:rsidRPr="00D078D3">
      <w:t>9600294492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1B3CB" w14:textId="77777777" w:rsidR="00D078D3" w:rsidRDefault="00D078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04531" w14:textId="77777777" w:rsidR="00A4319B" w:rsidRDefault="00A4319B">
      <w:pPr>
        <w:spacing w:after="0"/>
      </w:pPr>
      <w:r>
        <w:separator/>
      </w:r>
    </w:p>
  </w:footnote>
  <w:footnote w:type="continuationSeparator" w:id="0">
    <w:p w14:paraId="258CE5EC" w14:textId="77777777" w:rsidR="00A4319B" w:rsidRDefault="00A4319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12C28" w14:textId="77777777" w:rsidR="00D078D3" w:rsidRDefault="00D078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EDE9E" w14:textId="1D232978" w:rsidR="00815571" w:rsidRDefault="00815571" w:rsidP="00815571">
    <w:pPr>
      <w:pStyle w:val="NoSpacing"/>
      <w:rPr>
        <w:rFonts w:ascii="Garamond" w:hAnsi="Garamond"/>
        <w:b/>
        <w:sz w:val="32"/>
        <w:szCs w:val="32"/>
      </w:rPr>
    </w:pPr>
    <w:r>
      <w:rPr>
        <w:rFonts w:ascii="Garamond" w:hAnsi="Garamond"/>
        <w:noProof/>
        <w:sz w:val="18"/>
        <w:szCs w:val="18"/>
        <w:lang w:val="en-US"/>
      </w:rPr>
      <w:drawing>
        <wp:anchor distT="0" distB="0" distL="114300" distR="114300" simplePos="0" relativeHeight="251655168" behindDoc="1" locked="0" layoutInCell="1" allowOverlap="1" wp14:anchorId="26B9B6AE" wp14:editId="36417342">
          <wp:simplePos x="0" y="0"/>
          <wp:positionH relativeFrom="column">
            <wp:posOffset>5905451</wp:posOffset>
          </wp:positionH>
          <wp:positionV relativeFrom="paragraph">
            <wp:posOffset>-5080</wp:posOffset>
          </wp:positionV>
          <wp:extent cx="744855" cy="574675"/>
          <wp:effectExtent l="0" t="0" r="0" b="0"/>
          <wp:wrapSquare wrapText="bothSides"/>
          <wp:docPr id="22" name="Picture 22" descr="A blue shield with a book and su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 descr="A blue shield with a book and su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4855" cy="574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5253182" w14:textId="3B1665CD" w:rsidR="00D4624C" w:rsidRDefault="00CA5D8A" w:rsidP="00815571">
    <w:pPr>
      <w:pStyle w:val="NoSpacing"/>
      <w:rPr>
        <w:rFonts w:ascii="Garamond" w:hAnsi="Garamond"/>
        <w:b/>
        <w:sz w:val="32"/>
        <w:szCs w:val="32"/>
      </w:rPr>
    </w:pPr>
    <w:r>
      <w:rPr>
        <w:rFonts w:ascii="Garamond" w:hAnsi="Garamond"/>
        <w:b/>
        <w:noProof/>
        <w:sz w:val="32"/>
        <w:szCs w:val="32"/>
      </w:rPr>
      <w:drawing>
        <wp:anchor distT="0" distB="0" distL="114300" distR="114300" simplePos="0" relativeHeight="251661312" behindDoc="0" locked="0" layoutInCell="1" allowOverlap="1" wp14:anchorId="69E2F46C" wp14:editId="1811C769">
          <wp:simplePos x="0" y="0"/>
          <wp:positionH relativeFrom="column">
            <wp:posOffset>0</wp:posOffset>
          </wp:positionH>
          <wp:positionV relativeFrom="paragraph">
            <wp:posOffset>228148</wp:posOffset>
          </wp:positionV>
          <wp:extent cx="114935" cy="114935"/>
          <wp:effectExtent l="0" t="0" r="0" b="0"/>
          <wp:wrapNone/>
          <wp:docPr id="3" name="Picture 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Icon&#10;&#10;Description automatically generated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935" cy="1149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aramond" w:hAnsi="Garamond"/>
        <w:b/>
        <w:noProof/>
        <w:sz w:val="32"/>
        <w:szCs w:val="32"/>
      </w:rPr>
      <w:drawing>
        <wp:anchor distT="0" distB="0" distL="114300" distR="114300" simplePos="0" relativeHeight="251662336" behindDoc="0" locked="0" layoutInCell="1" allowOverlap="1" wp14:anchorId="654C4808" wp14:editId="2ABF43DA">
          <wp:simplePos x="0" y="0"/>
          <wp:positionH relativeFrom="column">
            <wp:posOffset>126498</wp:posOffset>
          </wp:positionH>
          <wp:positionV relativeFrom="paragraph">
            <wp:posOffset>228148</wp:posOffset>
          </wp:positionV>
          <wp:extent cx="114935" cy="114935"/>
          <wp:effectExtent l="0" t="0" r="0" b="0"/>
          <wp:wrapNone/>
          <wp:docPr id="3525612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2561286" name="Picture 1"/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114935" cy="1149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4624C">
      <w:rPr>
        <w:rFonts w:ascii="Garamond" w:hAnsi="Garamond"/>
        <w:b/>
        <w:sz w:val="32"/>
        <w:szCs w:val="32"/>
      </w:rPr>
      <w:t>FULL NAME</w:t>
    </w:r>
  </w:p>
  <w:p w14:paraId="12B1C527" w14:textId="16F1675F" w:rsidR="002A39B4" w:rsidRPr="00815571" w:rsidRDefault="00B94DF2" w:rsidP="00815571">
    <w:pPr>
      <w:pStyle w:val="Header"/>
      <w:rPr>
        <w:rFonts w:ascii="Garamond" w:hAnsi="Garamond"/>
        <w:sz w:val="16"/>
        <w:szCs w:val="16"/>
      </w:rPr>
    </w:pPr>
    <w:r>
      <w:rPr>
        <w:rFonts w:ascii="Garamond" w:hAnsi="Garamond"/>
        <w:sz w:val="16"/>
        <w:szCs w:val="16"/>
      </w:rPr>
      <w:t xml:space="preserve">          </w:t>
    </w:r>
    <w:r w:rsidR="00815571">
      <w:rPr>
        <w:rFonts w:ascii="Garamond" w:hAnsi="Garamond"/>
        <w:sz w:val="16"/>
        <w:szCs w:val="16"/>
      </w:rPr>
      <w:t>Gender, Age</w:t>
    </w:r>
    <w:r w:rsidR="002A39B4">
      <w:rPr>
        <w:rFonts w:ascii="Garamond" w:hAnsi="Garamond"/>
        <w:b/>
        <w:sz w:val="32"/>
        <w:szCs w:val="32"/>
      </w:rPr>
      <w:tab/>
    </w:r>
    <w:r w:rsidR="002A39B4">
      <w:rPr>
        <w:rFonts w:ascii="Garamond" w:hAnsi="Garamond"/>
        <w:b/>
        <w:sz w:val="32"/>
        <w:szCs w:val="32"/>
      </w:rPr>
      <w:tab/>
      <w:t xml:space="preserve">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83F66" w14:textId="77777777" w:rsidR="00D078D3" w:rsidRDefault="00D078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CF0E0C"/>
    <w:multiLevelType w:val="singleLevel"/>
    <w:tmpl w:val="E6CF0E0C"/>
    <w:lvl w:ilvl="0">
      <w:start w:val="2"/>
      <w:numFmt w:val="upperLetter"/>
      <w:suff w:val="space"/>
      <w:lvlText w:val="%1."/>
      <w:lvlJc w:val="left"/>
    </w:lvl>
  </w:abstractNum>
  <w:abstractNum w:abstractNumId="1" w15:restartNumberingAfterBreak="0">
    <w:nsid w:val="01AC4CDB"/>
    <w:multiLevelType w:val="multilevel"/>
    <w:tmpl w:val="01AC4CDB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D967B5"/>
    <w:multiLevelType w:val="hybridMultilevel"/>
    <w:tmpl w:val="E3B64D6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C4421E"/>
    <w:multiLevelType w:val="hybridMultilevel"/>
    <w:tmpl w:val="8A4060E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F5929"/>
    <w:multiLevelType w:val="multilevel"/>
    <w:tmpl w:val="2AEF5929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E4AA4"/>
    <w:multiLevelType w:val="multilevel"/>
    <w:tmpl w:val="361E4AA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5075A59"/>
    <w:multiLevelType w:val="hybridMultilevel"/>
    <w:tmpl w:val="C1A45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8451C4"/>
    <w:multiLevelType w:val="multilevel"/>
    <w:tmpl w:val="4E8451C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CB54A2E"/>
    <w:multiLevelType w:val="multilevel"/>
    <w:tmpl w:val="5CB54A2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243C8E"/>
    <w:multiLevelType w:val="hybridMultilevel"/>
    <w:tmpl w:val="B4DE4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906A8F"/>
    <w:multiLevelType w:val="hybridMultilevel"/>
    <w:tmpl w:val="02CEEF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C030B06"/>
    <w:multiLevelType w:val="hybridMultilevel"/>
    <w:tmpl w:val="3892C11E"/>
    <w:lvl w:ilvl="0" w:tplc="52248A7E">
      <w:numFmt w:val="bullet"/>
      <w:lvlText w:val=""/>
      <w:lvlJc w:val="left"/>
      <w:pPr>
        <w:ind w:left="269" w:hanging="166"/>
      </w:pPr>
      <w:rPr>
        <w:rFonts w:ascii="Wingdings" w:eastAsia="Wingdings" w:hAnsi="Wingdings" w:cs="Wingdings" w:hint="default"/>
        <w:w w:val="103"/>
        <w:sz w:val="18"/>
        <w:szCs w:val="18"/>
        <w:lang w:val="en-US" w:eastAsia="en-US" w:bidi="ar-SA"/>
      </w:rPr>
    </w:lvl>
    <w:lvl w:ilvl="1" w:tplc="7346E18E">
      <w:numFmt w:val="bullet"/>
      <w:lvlText w:val="•"/>
      <w:lvlJc w:val="left"/>
      <w:pPr>
        <w:ind w:left="925" w:hanging="166"/>
      </w:pPr>
      <w:rPr>
        <w:rFonts w:hint="default"/>
        <w:lang w:val="en-US" w:eastAsia="en-US" w:bidi="ar-SA"/>
      </w:rPr>
    </w:lvl>
    <w:lvl w:ilvl="2" w:tplc="8050240A">
      <w:numFmt w:val="bullet"/>
      <w:lvlText w:val="•"/>
      <w:lvlJc w:val="left"/>
      <w:pPr>
        <w:ind w:left="1591" w:hanging="166"/>
      </w:pPr>
      <w:rPr>
        <w:rFonts w:hint="default"/>
        <w:lang w:val="en-US" w:eastAsia="en-US" w:bidi="ar-SA"/>
      </w:rPr>
    </w:lvl>
    <w:lvl w:ilvl="3" w:tplc="DD303666">
      <w:numFmt w:val="bullet"/>
      <w:lvlText w:val="•"/>
      <w:lvlJc w:val="left"/>
      <w:pPr>
        <w:ind w:left="2256" w:hanging="166"/>
      </w:pPr>
      <w:rPr>
        <w:rFonts w:hint="default"/>
        <w:lang w:val="en-US" w:eastAsia="en-US" w:bidi="ar-SA"/>
      </w:rPr>
    </w:lvl>
    <w:lvl w:ilvl="4" w:tplc="303495E2">
      <w:numFmt w:val="bullet"/>
      <w:lvlText w:val="•"/>
      <w:lvlJc w:val="left"/>
      <w:pPr>
        <w:ind w:left="2922" w:hanging="166"/>
      </w:pPr>
      <w:rPr>
        <w:rFonts w:hint="default"/>
        <w:lang w:val="en-US" w:eastAsia="en-US" w:bidi="ar-SA"/>
      </w:rPr>
    </w:lvl>
    <w:lvl w:ilvl="5" w:tplc="73109856">
      <w:numFmt w:val="bullet"/>
      <w:lvlText w:val="•"/>
      <w:lvlJc w:val="left"/>
      <w:pPr>
        <w:ind w:left="3587" w:hanging="166"/>
      </w:pPr>
      <w:rPr>
        <w:rFonts w:hint="default"/>
        <w:lang w:val="en-US" w:eastAsia="en-US" w:bidi="ar-SA"/>
      </w:rPr>
    </w:lvl>
    <w:lvl w:ilvl="6" w:tplc="895AE10A">
      <w:numFmt w:val="bullet"/>
      <w:lvlText w:val="•"/>
      <w:lvlJc w:val="left"/>
      <w:pPr>
        <w:ind w:left="4253" w:hanging="166"/>
      </w:pPr>
      <w:rPr>
        <w:rFonts w:hint="default"/>
        <w:lang w:val="en-US" w:eastAsia="en-US" w:bidi="ar-SA"/>
      </w:rPr>
    </w:lvl>
    <w:lvl w:ilvl="7" w:tplc="C5F6EFDA">
      <w:numFmt w:val="bullet"/>
      <w:lvlText w:val="•"/>
      <w:lvlJc w:val="left"/>
      <w:pPr>
        <w:ind w:left="4918" w:hanging="166"/>
      </w:pPr>
      <w:rPr>
        <w:rFonts w:hint="default"/>
        <w:lang w:val="en-US" w:eastAsia="en-US" w:bidi="ar-SA"/>
      </w:rPr>
    </w:lvl>
    <w:lvl w:ilvl="8" w:tplc="0BB2F650">
      <w:numFmt w:val="bullet"/>
      <w:lvlText w:val="•"/>
      <w:lvlJc w:val="left"/>
      <w:pPr>
        <w:ind w:left="5584" w:hanging="166"/>
      </w:pPr>
      <w:rPr>
        <w:rFonts w:hint="default"/>
        <w:lang w:val="en-US" w:eastAsia="en-US" w:bidi="ar-SA"/>
      </w:rPr>
    </w:lvl>
  </w:abstractNum>
  <w:abstractNum w:abstractNumId="12" w15:restartNumberingAfterBreak="0">
    <w:nsid w:val="6DFF1B2C"/>
    <w:multiLevelType w:val="multilevel"/>
    <w:tmpl w:val="6DFF1B2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0AC518D"/>
    <w:multiLevelType w:val="hybridMultilevel"/>
    <w:tmpl w:val="865AAA94"/>
    <w:lvl w:ilvl="0" w:tplc="693C7950">
      <w:numFmt w:val="bullet"/>
      <w:lvlText w:val=""/>
      <w:lvlJc w:val="left"/>
      <w:pPr>
        <w:ind w:left="269" w:hanging="166"/>
      </w:pPr>
      <w:rPr>
        <w:rFonts w:ascii="Wingdings" w:eastAsia="Wingdings" w:hAnsi="Wingdings" w:cs="Wingdings" w:hint="default"/>
        <w:w w:val="103"/>
        <w:sz w:val="18"/>
        <w:szCs w:val="18"/>
        <w:lang w:val="en-US" w:eastAsia="en-US" w:bidi="ar-SA"/>
      </w:rPr>
    </w:lvl>
    <w:lvl w:ilvl="1" w:tplc="91B8E5D8">
      <w:numFmt w:val="bullet"/>
      <w:lvlText w:val="•"/>
      <w:lvlJc w:val="left"/>
      <w:pPr>
        <w:ind w:left="925" w:hanging="166"/>
      </w:pPr>
      <w:rPr>
        <w:rFonts w:hint="default"/>
        <w:lang w:val="en-US" w:eastAsia="en-US" w:bidi="ar-SA"/>
      </w:rPr>
    </w:lvl>
    <w:lvl w:ilvl="2" w:tplc="45E82B9A">
      <w:numFmt w:val="bullet"/>
      <w:lvlText w:val="•"/>
      <w:lvlJc w:val="left"/>
      <w:pPr>
        <w:ind w:left="1591" w:hanging="166"/>
      </w:pPr>
      <w:rPr>
        <w:rFonts w:hint="default"/>
        <w:lang w:val="en-US" w:eastAsia="en-US" w:bidi="ar-SA"/>
      </w:rPr>
    </w:lvl>
    <w:lvl w:ilvl="3" w:tplc="F9688CD6">
      <w:numFmt w:val="bullet"/>
      <w:lvlText w:val="•"/>
      <w:lvlJc w:val="left"/>
      <w:pPr>
        <w:ind w:left="2256" w:hanging="166"/>
      </w:pPr>
      <w:rPr>
        <w:rFonts w:hint="default"/>
        <w:lang w:val="en-US" w:eastAsia="en-US" w:bidi="ar-SA"/>
      </w:rPr>
    </w:lvl>
    <w:lvl w:ilvl="4" w:tplc="7402019C">
      <w:numFmt w:val="bullet"/>
      <w:lvlText w:val="•"/>
      <w:lvlJc w:val="left"/>
      <w:pPr>
        <w:ind w:left="2922" w:hanging="166"/>
      </w:pPr>
      <w:rPr>
        <w:rFonts w:hint="default"/>
        <w:lang w:val="en-US" w:eastAsia="en-US" w:bidi="ar-SA"/>
      </w:rPr>
    </w:lvl>
    <w:lvl w:ilvl="5" w:tplc="FDF2F818">
      <w:numFmt w:val="bullet"/>
      <w:lvlText w:val="•"/>
      <w:lvlJc w:val="left"/>
      <w:pPr>
        <w:ind w:left="3587" w:hanging="166"/>
      </w:pPr>
      <w:rPr>
        <w:rFonts w:hint="default"/>
        <w:lang w:val="en-US" w:eastAsia="en-US" w:bidi="ar-SA"/>
      </w:rPr>
    </w:lvl>
    <w:lvl w:ilvl="6" w:tplc="6E18EECC">
      <w:numFmt w:val="bullet"/>
      <w:lvlText w:val="•"/>
      <w:lvlJc w:val="left"/>
      <w:pPr>
        <w:ind w:left="4253" w:hanging="166"/>
      </w:pPr>
      <w:rPr>
        <w:rFonts w:hint="default"/>
        <w:lang w:val="en-US" w:eastAsia="en-US" w:bidi="ar-SA"/>
      </w:rPr>
    </w:lvl>
    <w:lvl w:ilvl="7" w:tplc="A2B222C2">
      <w:numFmt w:val="bullet"/>
      <w:lvlText w:val="•"/>
      <w:lvlJc w:val="left"/>
      <w:pPr>
        <w:ind w:left="4918" w:hanging="166"/>
      </w:pPr>
      <w:rPr>
        <w:rFonts w:hint="default"/>
        <w:lang w:val="en-US" w:eastAsia="en-US" w:bidi="ar-SA"/>
      </w:rPr>
    </w:lvl>
    <w:lvl w:ilvl="8" w:tplc="EAD0DFDC">
      <w:numFmt w:val="bullet"/>
      <w:lvlText w:val="•"/>
      <w:lvlJc w:val="left"/>
      <w:pPr>
        <w:ind w:left="5584" w:hanging="166"/>
      </w:pPr>
      <w:rPr>
        <w:rFonts w:hint="default"/>
        <w:lang w:val="en-US" w:eastAsia="en-US" w:bidi="ar-SA"/>
      </w:rPr>
    </w:lvl>
  </w:abstractNum>
  <w:abstractNum w:abstractNumId="14" w15:restartNumberingAfterBreak="0">
    <w:nsid w:val="75AC08F5"/>
    <w:multiLevelType w:val="multilevel"/>
    <w:tmpl w:val="75AC08F5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0472942">
    <w:abstractNumId w:val="0"/>
  </w:num>
  <w:num w:numId="2" w16cid:durableId="1198815911">
    <w:abstractNumId w:val="7"/>
  </w:num>
  <w:num w:numId="3" w16cid:durableId="578255225">
    <w:abstractNumId w:val="12"/>
  </w:num>
  <w:num w:numId="4" w16cid:durableId="590817283">
    <w:abstractNumId w:val="4"/>
  </w:num>
  <w:num w:numId="5" w16cid:durableId="636104098">
    <w:abstractNumId w:val="8"/>
  </w:num>
  <w:num w:numId="6" w16cid:durableId="137040661">
    <w:abstractNumId w:val="1"/>
  </w:num>
  <w:num w:numId="7" w16cid:durableId="1215190650">
    <w:abstractNumId w:val="5"/>
  </w:num>
  <w:num w:numId="8" w16cid:durableId="2077971604">
    <w:abstractNumId w:val="14"/>
  </w:num>
  <w:num w:numId="9" w16cid:durableId="525564281">
    <w:abstractNumId w:val="9"/>
  </w:num>
  <w:num w:numId="10" w16cid:durableId="62945861">
    <w:abstractNumId w:val="6"/>
  </w:num>
  <w:num w:numId="11" w16cid:durableId="93483944">
    <w:abstractNumId w:val="13"/>
  </w:num>
  <w:num w:numId="12" w16cid:durableId="1044792136">
    <w:abstractNumId w:val="11"/>
  </w:num>
  <w:num w:numId="13" w16cid:durableId="1131021966">
    <w:abstractNumId w:val="10"/>
  </w:num>
  <w:num w:numId="14" w16cid:durableId="1442918806">
    <w:abstractNumId w:val="2"/>
  </w:num>
  <w:num w:numId="15" w16cid:durableId="446511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ysDAwMDQwMjA2NDBU0lEKTi0uzszPAykwrAUAcDRNFiwAAAA="/>
  </w:docVars>
  <w:rsids>
    <w:rsidRoot w:val="00B00003"/>
    <w:rsid w:val="00011F1D"/>
    <w:rsid w:val="0001213D"/>
    <w:rsid w:val="00012D54"/>
    <w:rsid w:val="00013C9A"/>
    <w:rsid w:val="0001771D"/>
    <w:rsid w:val="00022624"/>
    <w:rsid w:val="000352A2"/>
    <w:rsid w:val="00060D8F"/>
    <w:rsid w:val="000615C1"/>
    <w:rsid w:val="0006171C"/>
    <w:rsid w:val="0006171E"/>
    <w:rsid w:val="00061726"/>
    <w:rsid w:val="00062397"/>
    <w:rsid w:val="0006642E"/>
    <w:rsid w:val="00070844"/>
    <w:rsid w:val="00075F2E"/>
    <w:rsid w:val="00080D42"/>
    <w:rsid w:val="00081364"/>
    <w:rsid w:val="00087276"/>
    <w:rsid w:val="0009244B"/>
    <w:rsid w:val="00094136"/>
    <w:rsid w:val="00094FA1"/>
    <w:rsid w:val="000A114B"/>
    <w:rsid w:val="000A6FFC"/>
    <w:rsid w:val="000A7CCD"/>
    <w:rsid w:val="000B0AB0"/>
    <w:rsid w:val="000B1368"/>
    <w:rsid w:val="000C4372"/>
    <w:rsid w:val="000C7A5C"/>
    <w:rsid w:val="000D00A0"/>
    <w:rsid w:val="000D405D"/>
    <w:rsid w:val="000D647A"/>
    <w:rsid w:val="000E18D2"/>
    <w:rsid w:val="000E2A7B"/>
    <w:rsid w:val="000F3FA0"/>
    <w:rsid w:val="000F71B6"/>
    <w:rsid w:val="00102645"/>
    <w:rsid w:val="001031FD"/>
    <w:rsid w:val="00106337"/>
    <w:rsid w:val="00107CAC"/>
    <w:rsid w:val="00112AB4"/>
    <w:rsid w:val="001148D8"/>
    <w:rsid w:val="00115EAF"/>
    <w:rsid w:val="00116A9D"/>
    <w:rsid w:val="00116B3D"/>
    <w:rsid w:val="0011727F"/>
    <w:rsid w:val="0012017E"/>
    <w:rsid w:val="0012201C"/>
    <w:rsid w:val="00126AF2"/>
    <w:rsid w:val="001336B1"/>
    <w:rsid w:val="00143E1F"/>
    <w:rsid w:val="00145E7D"/>
    <w:rsid w:val="001528EE"/>
    <w:rsid w:val="00155A58"/>
    <w:rsid w:val="00157EB4"/>
    <w:rsid w:val="00157F23"/>
    <w:rsid w:val="00160238"/>
    <w:rsid w:val="001605FC"/>
    <w:rsid w:val="00161A89"/>
    <w:rsid w:val="001739E0"/>
    <w:rsid w:val="00174D75"/>
    <w:rsid w:val="00183683"/>
    <w:rsid w:val="00183720"/>
    <w:rsid w:val="001850D5"/>
    <w:rsid w:val="001866C7"/>
    <w:rsid w:val="00186B7A"/>
    <w:rsid w:val="00191A09"/>
    <w:rsid w:val="001938D1"/>
    <w:rsid w:val="001979DF"/>
    <w:rsid w:val="001A36A0"/>
    <w:rsid w:val="001B002F"/>
    <w:rsid w:val="001B3497"/>
    <w:rsid w:val="001B6807"/>
    <w:rsid w:val="001B7804"/>
    <w:rsid w:val="001D7A20"/>
    <w:rsid w:val="001E198E"/>
    <w:rsid w:val="001E647F"/>
    <w:rsid w:val="001F40BD"/>
    <w:rsid w:val="001F7542"/>
    <w:rsid w:val="00204C1A"/>
    <w:rsid w:val="002076AB"/>
    <w:rsid w:val="00210E2C"/>
    <w:rsid w:val="0021248B"/>
    <w:rsid w:val="00215FD6"/>
    <w:rsid w:val="00233147"/>
    <w:rsid w:val="00243E96"/>
    <w:rsid w:val="00252E45"/>
    <w:rsid w:val="00253F62"/>
    <w:rsid w:val="00255EA6"/>
    <w:rsid w:val="002604DC"/>
    <w:rsid w:val="00263F48"/>
    <w:rsid w:val="00271E14"/>
    <w:rsid w:val="00272094"/>
    <w:rsid w:val="002803C3"/>
    <w:rsid w:val="002824A5"/>
    <w:rsid w:val="002902DE"/>
    <w:rsid w:val="002A0F48"/>
    <w:rsid w:val="002A239D"/>
    <w:rsid w:val="002A39B4"/>
    <w:rsid w:val="002A530E"/>
    <w:rsid w:val="002B1487"/>
    <w:rsid w:val="002B3793"/>
    <w:rsid w:val="002B4CDA"/>
    <w:rsid w:val="002C1467"/>
    <w:rsid w:val="002C507B"/>
    <w:rsid w:val="002C5636"/>
    <w:rsid w:val="002C5CFD"/>
    <w:rsid w:val="002C6B78"/>
    <w:rsid w:val="002C7EEF"/>
    <w:rsid w:val="002D05DD"/>
    <w:rsid w:val="002D0992"/>
    <w:rsid w:val="002D26FF"/>
    <w:rsid w:val="002D5C1E"/>
    <w:rsid w:val="002D5CFE"/>
    <w:rsid w:val="002D7197"/>
    <w:rsid w:val="002E3ACB"/>
    <w:rsid w:val="002E695D"/>
    <w:rsid w:val="002E6D62"/>
    <w:rsid w:val="002F058A"/>
    <w:rsid w:val="002F14DD"/>
    <w:rsid w:val="002F4B81"/>
    <w:rsid w:val="00317539"/>
    <w:rsid w:val="00322F5F"/>
    <w:rsid w:val="00323FD9"/>
    <w:rsid w:val="003276F1"/>
    <w:rsid w:val="003300CB"/>
    <w:rsid w:val="00333967"/>
    <w:rsid w:val="00341CC9"/>
    <w:rsid w:val="0034689C"/>
    <w:rsid w:val="003505B1"/>
    <w:rsid w:val="00356274"/>
    <w:rsid w:val="00360C84"/>
    <w:rsid w:val="003631B7"/>
    <w:rsid w:val="003666C8"/>
    <w:rsid w:val="00366BBB"/>
    <w:rsid w:val="00374448"/>
    <w:rsid w:val="0037729C"/>
    <w:rsid w:val="00380BBA"/>
    <w:rsid w:val="003814A5"/>
    <w:rsid w:val="003833BE"/>
    <w:rsid w:val="00384F46"/>
    <w:rsid w:val="003A392A"/>
    <w:rsid w:val="003A54FC"/>
    <w:rsid w:val="003B1D01"/>
    <w:rsid w:val="003B6619"/>
    <w:rsid w:val="003D12DE"/>
    <w:rsid w:val="003D5955"/>
    <w:rsid w:val="003E0F2F"/>
    <w:rsid w:val="003E45C5"/>
    <w:rsid w:val="003F092E"/>
    <w:rsid w:val="003F6B58"/>
    <w:rsid w:val="00404365"/>
    <w:rsid w:val="00406DD9"/>
    <w:rsid w:val="00411812"/>
    <w:rsid w:val="0041396D"/>
    <w:rsid w:val="00414315"/>
    <w:rsid w:val="00424552"/>
    <w:rsid w:val="004255FD"/>
    <w:rsid w:val="00434282"/>
    <w:rsid w:val="004351EB"/>
    <w:rsid w:val="004448E4"/>
    <w:rsid w:val="00445932"/>
    <w:rsid w:val="00450954"/>
    <w:rsid w:val="00457FBE"/>
    <w:rsid w:val="004633F3"/>
    <w:rsid w:val="00463932"/>
    <w:rsid w:val="004658AB"/>
    <w:rsid w:val="00465C71"/>
    <w:rsid w:val="00467348"/>
    <w:rsid w:val="00471573"/>
    <w:rsid w:val="004715EE"/>
    <w:rsid w:val="00493D16"/>
    <w:rsid w:val="00496E39"/>
    <w:rsid w:val="004A23DE"/>
    <w:rsid w:val="004A7A93"/>
    <w:rsid w:val="004B15D8"/>
    <w:rsid w:val="004B62A0"/>
    <w:rsid w:val="004C0E83"/>
    <w:rsid w:val="004C7780"/>
    <w:rsid w:val="004D0DAC"/>
    <w:rsid w:val="004D7206"/>
    <w:rsid w:val="004E6632"/>
    <w:rsid w:val="004F1730"/>
    <w:rsid w:val="004F217F"/>
    <w:rsid w:val="004F5CF9"/>
    <w:rsid w:val="0050676F"/>
    <w:rsid w:val="0051183E"/>
    <w:rsid w:val="005118BB"/>
    <w:rsid w:val="00513676"/>
    <w:rsid w:val="00514D47"/>
    <w:rsid w:val="00515BB4"/>
    <w:rsid w:val="005246D7"/>
    <w:rsid w:val="005247CD"/>
    <w:rsid w:val="00525D88"/>
    <w:rsid w:val="00525E95"/>
    <w:rsid w:val="00531434"/>
    <w:rsid w:val="00532D5C"/>
    <w:rsid w:val="00536F41"/>
    <w:rsid w:val="00554CAE"/>
    <w:rsid w:val="005565FB"/>
    <w:rsid w:val="00557BCA"/>
    <w:rsid w:val="005609D7"/>
    <w:rsid w:val="005636EB"/>
    <w:rsid w:val="00570B9C"/>
    <w:rsid w:val="0057293A"/>
    <w:rsid w:val="005757E6"/>
    <w:rsid w:val="00583385"/>
    <w:rsid w:val="0058635B"/>
    <w:rsid w:val="00586F77"/>
    <w:rsid w:val="00587E7E"/>
    <w:rsid w:val="00590A86"/>
    <w:rsid w:val="00591A89"/>
    <w:rsid w:val="00592411"/>
    <w:rsid w:val="005A2BA3"/>
    <w:rsid w:val="005B7DBD"/>
    <w:rsid w:val="005C0629"/>
    <w:rsid w:val="005C1895"/>
    <w:rsid w:val="005C1E14"/>
    <w:rsid w:val="005C6CCC"/>
    <w:rsid w:val="005C6FE9"/>
    <w:rsid w:val="005D24CF"/>
    <w:rsid w:val="005D54C3"/>
    <w:rsid w:val="005F58BF"/>
    <w:rsid w:val="006023B4"/>
    <w:rsid w:val="00605918"/>
    <w:rsid w:val="00623187"/>
    <w:rsid w:val="00625323"/>
    <w:rsid w:val="006269E4"/>
    <w:rsid w:val="00630ABE"/>
    <w:rsid w:val="006318A7"/>
    <w:rsid w:val="00643566"/>
    <w:rsid w:val="00643C74"/>
    <w:rsid w:val="0064425A"/>
    <w:rsid w:val="0066008C"/>
    <w:rsid w:val="006616BE"/>
    <w:rsid w:val="00670793"/>
    <w:rsid w:val="0067298E"/>
    <w:rsid w:val="00675BAD"/>
    <w:rsid w:val="00677389"/>
    <w:rsid w:val="00677CC4"/>
    <w:rsid w:val="00680763"/>
    <w:rsid w:val="00680B45"/>
    <w:rsid w:val="00684DFF"/>
    <w:rsid w:val="006911A9"/>
    <w:rsid w:val="00692FAD"/>
    <w:rsid w:val="00693958"/>
    <w:rsid w:val="00696ABF"/>
    <w:rsid w:val="006A19A3"/>
    <w:rsid w:val="006A7B09"/>
    <w:rsid w:val="006B0570"/>
    <w:rsid w:val="006B23C7"/>
    <w:rsid w:val="006C1C1A"/>
    <w:rsid w:val="006C5CAF"/>
    <w:rsid w:val="006D2D25"/>
    <w:rsid w:val="006D4CDC"/>
    <w:rsid w:val="006D6527"/>
    <w:rsid w:val="006E007A"/>
    <w:rsid w:val="006E0BB4"/>
    <w:rsid w:val="006E1F77"/>
    <w:rsid w:val="006E7C26"/>
    <w:rsid w:val="006F0F49"/>
    <w:rsid w:val="006F4CB1"/>
    <w:rsid w:val="00701E4A"/>
    <w:rsid w:val="00705F45"/>
    <w:rsid w:val="00714D73"/>
    <w:rsid w:val="00721D0E"/>
    <w:rsid w:val="00726497"/>
    <w:rsid w:val="0073070F"/>
    <w:rsid w:val="007416F3"/>
    <w:rsid w:val="00743AF0"/>
    <w:rsid w:val="00745DCF"/>
    <w:rsid w:val="00752352"/>
    <w:rsid w:val="00755AD3"/>
    <w:rsid w:val="00764314"/>
    <w:rsid w:val="007675B0"/>
    <w:rsid w:val="00776738"/>
    <w:rsid w:val="00776AB3"/>
    <w:rsid w:val="007863D8"/>
    <w:rsid w:val="00791AB5"/>
    <w:rsid w:val="0079303D"/>
    <w:rsid w:val="007A400A"/>
    <w:rsid w:val="007A4200"/>
    <w:rsid w:val="007B00D9"/>
    <w:rsid w:val="007B314C"/>
    <w:rsid w:val="007B332A"/>
    <w:rsid w:val="007B37DD"/>
    <w:rsid w:val="007B4545"/>
    <w:rsid w:val="007C2154"/>
    <w:rsid w:val="007C3E8E"/>
    <w:rsid w:val="007C5CE4"/>
    <w:rsid w:val="007D156F"/>
    <w:rsid w:val="007D3600"/>
    <w:rsid w:val="007E18E3"/>
    <w:rsid w:val="007E368B"/>
    <w:rsid w:val="007F15A6"/>
    <w:rsid w:val="007F63E5"/>
    <w:rsid w:val="00800D56"/>
    <w:rsid w:val="00804292"/>
    <w:rsid w:val="0080630E"/>
    <w:rsid w:val="00810BDC"/>
    <w:rsid w:val="00810D77"/>
    <w:rsid w:val="0081164C"/>
    <w:rsid w:val="00815571"/>
    <w:rsid w:val="008226B4"/>
    <w:rsid w:val="00826E4F"/>
    <w:rsid w:val="008276F5"/>
    <w:rsid w:val="0083259B"/>
    <w:rsid w:val="0083404B"/>
    <w:rsid w:val="00836FBB"/>
    <w:rsid w:val="0083708F"/>
    <w:rsid w:val="008458EF"/>
    <w:rsid w:val="00852A1F"/>
    <w:rsid w:val="00863C6F"/>
    <w:rsid w:val="008642EC"/>
    <w:rsid w:val="00866AEB"/>
    <w:rsid w:val="00867285"/>
    <w:rsid w:val="00890836"/>
    <w:rsid w:val="00890B4F"/>
    <w:rsid w:val="00893559"/>
    <w:rsid w:val="008953BF"/>
    <w:rsid w:val="008955EF"/>
    <w:rsid w:val="008A4114"/>
    <w:rsid w:val="008A5241"/>
    <w:rsid w:val="008B3E97"/>
    <w:rsid w:val="008B48F7"/>
    <w:rsid w:val="008B5771"/>
    <w:rsid w:val="008B683A"/>
    <w:rsid w:val="008C275A"/>
    <w:rsid w:val="008C37A8"/>
    <w:rsid w:val="008C57AB"/>
    <w:rsid w:val="008D0065"/>
    <w:rsid w:val="008D1CFB"/>
    <w:rsid w:val="008D5496"/>
    <w:rsid w:val="008E038F"/>
    <w:rsid w:val="008E076B"/>
    <w:rsid w:val="008E2894"/>
    <w:rsid w:val="008E5D68"/>
    <w:rsid w:val="008F23D0"/>
    <w:rsid w:val="008F4166"/>
    <w:rsid w:val="009044F9"/>
    <w:rsid w:val="00915B4A"/>
    <w:rsid w:val="00917430"/>
    <w:rsid w:val="00921139"/>
    <w:rsid w:val="00921B3D"/>
    <w:rsid w:val="009303D3"/>
    <w:rsid w:val="00937B6A"/>
    <w:rsid w:val="00941CDC"/>
    <w:rsid w:val="00944844"/>
    <w:rsid w:val="009473D3"/>
    <w:rsid w:val="00951388"/>
    <w:rsid w:val="00953248"/>
    <w:rsid w:val="00973D3B"/>
    <w:rsid w:val="00974C3B"/>
    <w:rsid w:val="00974C3F"/>
    <w:rsid w:val="00976534"/>
    <w:rsid w:val="00976C0D"/>
    <w:rsid w:val="00983613"/>
    <w:rsid w:val="00993880"/>
    <w:rsid w:val="009954D5"/>
    <w:rsid w:val="009957EF"/>
    <w:rsid w:val="00995F70"/>
    <w:rsid w:val="009B6524"/>
    <w:rsid w:val="009C2A65"/>
    <w:rsid w:val="009C2B71"/>
    <w:rsid w:val="009C48D0"/>
    <w:rsid w:val="009C665E"/>
    <w:rsid w:val="009D2505"/>
    <w:rsid w:val="009D6B1F"/>
    <w:rsid w:val="009E6AE7"/>
    <w:rsid w:val="00A00413"/>
    <w:rsid w:val="00A01A7A"/>
    <w:rsid w:val="00A112A2"/>
    <w:rsid w:val="00A11C19"/>
    <w:rsid w:val="00A12F81"/>
    <w:rsid w:val="00A13861"/>
    <w:rsid w:val="00A23DC1"/>
    <w:rsid w:val="00A24E08"/>
    <w:rsid w:val="00A24EA6"/>
    <w:rsid w:val="00A37718"/>
    <w:rsid w:val="00A4319B"/>
    <w:rsid w:val="00A466AF"/>
    <w:rsid w:val="00A573E7"/>
    <w:rsid w:val="00A6031C"/>
    <w:rsid w:val="00A620ED"/>
    <w:rsid w:val="00A67965"/>
    <w:rsid w:val="00A74019"/>
    <w:rsid w:val="00A752C6"/>
    <w:rsid w:val="00A80355"/>
    <w:rsid w:val="00A82322"/>
    <w:rsid w:val="00A82592"/>
    <w:rsid w:val="00A83F2D"/>
    <w:rsid w:val="00AA5DFB"/>
    <w:rsid w:val="00AB025E"/>
    <w:rsid w:val="00AB4CBA"/>
    <w:rsid w:val="00AB59E4"/>
    <w:rsid w:val="00AC5E00"/>
    <w:rsid w:val="00AC695A"/>
    <w:rsid w:val="00AC76F8"/>
    <w:rsid w:val="00AC7E1A"/>
    <w:rsid w:val="00AD2375"/>
    <w:rsid w:val="00AD3868"/>
    <w:rsid w:val="00AF14D4"/>
    <w:rsid w:val="00AF2D7C"/>
    <w:rsid w:val="00AF58BC"/>
    <w:rsid w:val="00B00003"/>
    <w:rsid w:val="00B0381D"/>
    <w:rsid w:val="00B06BEB"/>
    <w:rsid w:val="00B1085D"/>
    <w:rsid w:val="00B1188F"/>
    <w:rsid w:val="00B12D1D"/>
    <w:rsid w:val="00B17BF6"/>
    <w:rsid w:val="00B17D3A"/>
    <w:rsid w:val="00B21AD8"/>
    <w:rsid w:val="00B242D5"/>
    <w:rsid w:val="00B2478B"/>
    <w:rsid w:val="00B25320"/>
    <w:rsid w:val="00B30509"/>
    <w:rsid w:val="00B32BB7"/>
    <w:rsid w:val="00B421B2"/>
    <w:rsid w:val="00B44FFD"/>
    <w:rsid w:val="00B5348A"/>
    <w:rsid w:val="00B635C3"/>
    <w:rsid w:val="00B65A51"/>
    <w:rsid w:val="00B7596C"/>
    <w:rsid w:val="00B835F2"/>
    <w:rsid w:val="00B84A84"/>
    <w:rsid w:val="00B93680"/>
    <w:rsid w:val="00B94DF2"/>
    <w:rsid w:val="00B95B85"/>
    <w:rsid w:val="00B96BF7"/>
    <w:rsid w:val="00B9731D"/>
    <w:rsid w:val="00BA1A23"/>
    <w:rsid w:val="00BA248A"/>
    <w:rsid w:val="00BB027A"/>
    <w:rsid w:val="00BB05E1"/>
    <w:rsid w:val="00BB271B"/>
    <w:rsid w:val="00BC13BD"/>
    <w:rsid w:val="00BC37EC"/>
    <w:rsid w:val="00BD09A3"/>
    <w:rsid w:val="00BD3EF8"/>
    <w:rsid w:val="00BD5205"/>
    <w:rsid w:val="00BE72D2"/>
    <w:rsid w:val="00BF6577"/>
    <w:rsid w:val="00C03B9B"/>
    <w:rsid w:val="00C138BD"/>
    <w:rsid w:val="00C21504"/>
    <w:rsid w:val="00C24E65"/>
    <w:rsid w:val="00C258EE"/>
    <w:rsid w:val="00C26840"/>
    <w:rsid w:val="00C3000B"/>
    <w:rsid w:val="00C3112D"/>
    <w:rsid w:val="00C32A6A"/>
    <w:rsid w:val="00C35004"/>
    <w:rsid w:val="00C40F52"/>
    <w:rsid w:val="00C44032"/>
    <w:rsid w:val="00C46951"/>
    <w:rsid w:val="00C55C9F"/>
    <w:rsid w:val="00C611D9"/>
    <w:rsid w:val="00C65ADB"/>
    <w:rsid w:val="00C72CF5"/>
    <w:rsid w:val="00C907E5"/>
    <w:rsid w:val="00C93647"/>
    <w:rsid w:val="00C96302"/>
    <w:rsid w:val="00CA4729"/>
    <w:rsid w:val="00CA4A43"/>
    <w:rsid w:val="00CA5D8A"/>
    <w:rsid w:val="00CB0A61"/>
    <w:rsid w:val="00CB23C1"/>
    <w:rsid w:val="00CB31B2"/>
    <w:rsid w:val="00CB443D"/>
    <w:rsid w:val="00CC5279"/>
    <w:rsid w:val="00CC670F"/>
    <w:rsid w:val="00CC6C6B"/>
    <w:rsid w:val="00CD16C0"/>
    <w:rsid w:val="00CD4275"/>
    <w:rsid w:val="00CE6EAE"/>
    <w:rsid w:val="00CE75ED"/>
    <w:rsid w:val="00CF4EC1"/>
    <w:rsid w:val="00CF647C"/>
    <w:rsid w:val="00D01516"/>
    <w:rsid w:val="00D039C7"/>
    <w:rsid w:val="00D03A14"/>
    <w:rsid w:val="00D078D3"/>
    <w:rsid w:val="00D07A4F"/>
    <w:rsid w:val="00D1244B"/>
    <w:rsid w:val="00D130D1"/>
    <w:rsid w:val="00D13C1A"/>
    <w:rsid w:val="00D1607B"/>
    <w:rsid w:val="00D2338A"/>
    <w:rsid w:val="00D30E05"/>
    <w:rsid w:val="00D31927"/>
    <w:rsid w:val="00D31B02"/>
    <w:rsid w:val="00D32B75"/>
    <w:rsid w:val="00D36055"/>
    <w:rsid w:val="00D4624C"/>
    <w:rsid w:val="00D46EF3"/>
    <w:rsid w:val="00D50865"/>
    <w:rsid w:val="00D53552"/>
    <w:rsid w:val="00D567B5"/>
    <w:rsid w:val="00D61E20"/>
    <w:rsid w:val="00D6480E"/>
    <w:rsid w:val="00D6581B"/>
    <w:rsid w:val="00D702A4"/>
    <w:rsid w:val="00D70D1A"/>
    <w:rsid w:val="00D713F7"/>
    <w:rsid w:val="00D852C8"/>
    <w:rsid w:val="00D9414C"/>
    <w:rsid w:val="00D96588"/>
    <w:rsid w:val="00DB2083"/>
    <w:rsid w:val="00DB6567"/>
    <w:rsid w:val="00DC0510"/>
    <w:rsid w:val="00DC2EEF"/>
    <w:rsid w:val="00DC501E"/>
    <w:rsid w:val="00DD3852"/>
    <w:rsid w:val="00DD647B"/>
    <w:rsid w:val="00DE0D49"/>
    <w:rsid w:val="00DE572A"/>
    <w:rsid w:val="00DE70B5"/>
    <w:rsid w:val="00DF01E7"/>
    <w:rsid w:val="00DF0607"/>
    <w:rsid w:val="00DF3E22"/>
    <w:rsid w:val="00E01750"/>
    <w:rsid w:val="00E04919"/>
    <w:rsid w:val="00E05493"/>
    <w:rsid w:val="00E11265"/>
    <w:rsid w:val="00E1156A"/>
    <w:rsid w:val="00E35346"/>
    <w:rsid w:val="00E36B58"/>
    <w:rsid w:val="00E403B0"/>
    <w:rsid w:val="00E41CDC"/>
    <w:rsid w:val="00E5030E"/>
    <w:rsid w:val="00E536A5"/>
    <w:rsid w:val="00E55E4B"/>
    <w:rsid w:val="00E57BB5"/>
    <w:rsid w:val="00E72DF4"/>
    <w:rsid w:val="00E76EB1"/>
    <w:rsid w:val="00E83F41"/>
    <w:rsid w:val="00E85951"/>
    <w:rsid w:val="00E87E4B"/>
    <w:rsid w:val="00E90DB5"/>
    <w:rsid w:val="00E92DC1"/>
    <w:rsid w:val="00EA1375"/>
    <w:rsid w:val="00EA35C6"/>
    <w:rsid w:val="00EA472C"/>
    <w:rsid w:val="00EA6AC2"/>
    <w:rsid w:val="00EB62EB"/>
    <w:rsid w:val="00EC69C9"/>
    <w:rsid w:val="00EC6A75"/>
    <w:rsid w:val="00ED1573"/>
    <w:rsid w:val="00ED2901"/>
    <w:rsid w:val="00EE1670"/>
    <w:rsid w:val="00EE1A4D"/>
    <w:rsid w:val="00EF42E2"/>
    <w:rsid w:val="00EF59BD"/>
    <w:rsid w:val="00F01DB7"/>
    <w:rsid w:val="00F04F05"/>
    <w:rsid w:val="00F17A6B"/>
    <w:rsid w:val="00F2128F"/>
    <w:rsid w:val="00F224C5"/>
    <w:rsid w:val="00F236CE"/>
    <w:rsid w:val="00F2381D"/>
    <w:rsid w:val="00F25F8B"/>
    <w:rsid w:val="00F4644A"/>
    <w:rsid w:val="00F549E4"/>
    <w:rsid w:val="00F54DAC"/>
    <w:rsid w:val="00F56DA1"/>
    <w:rsid w:val="00F62DCC"/>
    <w:rsid w:val="00F6587E"/>
    <w:rsid w:val="00F74A06"/>
    <w:rsid w:val="00F7582A"/>
    <w:rsid w:val="00F807E6"/>
    <w:rsid w:val="00F81249"/>
    <w:rsid w:val="00F850CD"/>
    <w:rsid w:val="00F853D7"/>
    <w:rsid w:val="00F93BC1"/>
    <w:rsid w:val="00FA0813"/>
    <w:rsid w:val="00FA1087"/>
    <w:rsid w:val="00FB261E"/>
    <w:rsid w:val="00FC3E71"/>
    <w:rsid w:val="00FC5097"/>
    <w:rsid w:val="00FC5A44"/>
    <w:rsid w:val="00FC7342"/>
    <w:rsid w:val="00FE17A9"/>
    <w:rsid w:val="00FE2245"/>
    <w:rsid w:val="00FE2687"/>
    <w:rsid w:val="00FE4415"/>
    <w:rsid w:val="00FE4D4A"/>
    <w:rsid w:val="00FE6A86"/>
    <w:rsid w:val="00FF2898"/>
    <w:rsid w:val="06384C55"/>
    <w:rsid w:val="16C717EE"/>
    <w:rsid w:val="192B28C7"/>
    <w:rsid w:val="34D36666"/>
    <w:rsid w:val="41B32BEA"/>
    <w:rsid w:val="53982AFD"/>
    <w:rsid w:val="53F046E7"/>
    <w:rsid w:val="599C4294"/>
    <w:rsid w:val="619568CD"/>
    <w:rsid w:val="67310E46"/>
    <w:rsid w:val="726F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738C7D"/>
  <w15:docId w15:val="{F0926474-760A-4551-8FF4-2ABF3C78A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24C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eastAsiaTheme="minorEastAsia"/>
      <w:lang w:eastAsia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80B45"/>
    <w:pPr>
      <w:widowControl w:val="0"/>
      <w:autoSpaceDE w:val="0"/>
      <w:autoSpaceDN w:val="0"/>
      <w:spacing w:after="0" w:line="240" w:lineRule="auto"/>
      <w:ind w:left="269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1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esktop\Sample%20CV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973AC42-B64D-48B0-9C1F-160E46C82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 CV</Template>
  <TotalTime>4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ROHIT GHOSH</cp:lastModifiedBy>
  <cp:revision>1</cp:revision>
  <cp:lastPrinted>2022-12-16T10:02:00Z</cp:lastPrinted>
  <dcterms:created xsi:type="dcterms:W3CDTF">2025-06-18T12:42:00Z</dcterms:created>
  <dcterms:modified xsi:type="dcterms:W3CDTF">2026-07-17T08:47:00Z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A4D1611B64E044AB89419BCBFA6CC2DA</vt:lpwstr>
  </property>
  <property fmtid="{D5CDD505-2E9C-101B-9397-08002B2CF9AE}" pid="4" name="GrammarlyDocumentId">
    <vt:lpwstr>9143b8d9f787a7206952b64bcc502937df2787dbc3c6408d9a8da88b51d94c67</vt:lpwstr>
  </property>
</Properties>
</file>